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4E5EA38C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FDFF3FD" w:rsidR="005D6E86" w:rsidRPr="001D1B3C" w:rsidRDefault="009C2A3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12:30 – 15:45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6B8AFBAC" w14:textId="6103DFCD" w:rsidR="00133314" w:rsidRDefault="00312F95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D126C6">
              <w:rPr>
                <w:rFonts w:ascii="Arial" w:hAnsi="Arial" w:cs="Arial"/>
              </w:rPr>
              <w:t>0</w:t>
            </w:r>
            <w:r w:rsidR="009E1FF6">
              <w:rPr>
                <w:rFonts w:ascii="Arial" w:hAnsi="Arial" w:cs="Arial"/>
              </w:rPr>
              <w:t>9</w:t>
            </w:r>
            <w:r w:rsidR="00D62F61">
              <w:rPr>
                <w:rFonts w:ascii="Arial" w:hAnsi="Arial" w:cs="Arial"/>
              </w:rPr>
              <w:t>:</w:t>
            </w:r>
            <w:r w:rsidR="009E1FF6">
              <w:rPr>
                <w:rFonts w:ascii="Arial" w:hAnsi="Arial" w:cs="Arial"/>
              </w:rPr>
              <w:t>15</w:t>
            </w:r>
            <w:r w:rsidR="00D62F61">
              <w:rPr>
                <w:rFonts w:ascii="Arial" w:hAnsi="Arial" w:cs="Arial"/>
              </w:rPr>
              <w:t xml:space="preserve">: </w:t>
            </w:r>
            <w:r w:rsidR="00AC580F">
              <w:rPr>
                <w:rFonts w:ascii="Arial" w:hAnsi="Arial" w:cs="Arial"/>
              </w:rPr>
              <w:t>Creazione dei requisiti</w:t>
            </w:r>
          </w:p>
          <w:p w14:paraId="24FEB113" w14:textId="77777777" w:rsidR="00453375" w:rsidRPr="00453375" w:rsidRDefault="00453375" w:rsidP="00453375">
            <w:pPr>
              <w:rPr>
                <w:rFonts w:ascii="Arial" w:hAnsi="Arial" w:cs="Arial"/>
              </w:rPr>
            </w:pPr>
          </w:p>
          <w:p w14:paraId="53FDB3E6" w14:textId="03780E61" w:rsidR="00453375" w:rsidRDefault="00453375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09:15 / </w:t>
            </w:r>
            <w:r w:rsidR="001605AD">
              <w:rPr>
                <w:rFonts w:ascii="Arial" w:hAnsi="Arial" w:cs="Arial"/>
              </w:rPr>
              <w:t>09</w:t>
            </w:r>
            <w:r>
              <w:rPr>
                <w:rFonts w:ascii="Arial" w:hAnsi="Arial" w:cs="Arial"/>
              </w:rPr>
              <w:t>:</w:t>
            </w:r>
            <w:r w:rsidR="001605AD"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 xml:space="preserve">0: Revisione documentazione </w:t>
            </w:r>
          </w:p>
          <w:p w14:paraId="41904BA3" w14:textId="77777777" w:rsidR="00453375" w:rsidRPr="00453375" w:rsidRDefault="00453375" w:rsidP="00453375">
            <w:pPr>
              <w:pStyle w:val="Paragrafoelenco"/>
              <w:rPr>
                <w:rFonts w:ascii="Arial" w:hAnsi="Arial" w:cs="Arial"/>
              </w:rPr>
            </w:pPr>
          </w:p>
          <w:p w14:paraId="26024EA8" w14:textId="58475A15" w:rsidR="00453375" w:rsidRDefault="001605AD" w:rsidP="00C1280A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11:35: Creazione desing dashbord docente di classe</w:t>
            </w:r>
          </w:p>
          <w:p w14:paraId="63A91B83" w14:textId="77777777" w:rsidR="001605AD" w:rsidRPr="001605AD" w:rsidRDefault="001605AD" w:rsidP="001605AD">
            <w:pPr>
              <w:pStyle w:val="Paragrafoelenco"/>
              <w:rPr>
                <w:rFonts w:ascii="Arial" w:hAnsi="Arial" w:cs="Arial"/>
              </w:rPr>
            </w:pPr>
          </w:p>
          <w:p w14:paraId="731ABBF2" w14:textId="3DCEFD6D" w:rsidR="001605AD" w:rsidRDefault="00C51353" w:rsidP="00C51353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/ 1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:3</w:t>
            </w: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 xml:space="preserve">: Creazione desing dashbord </w:t>
            </w:r>
            <w:r>
              <w:rPr>
                <w:rFonts w:ascii="Arial" w:hAnsi="Arial" w:cs="Arial"/>
              </w:rPr>
              <w:t>Capo laboratorio</w:t>
            </w:r>
          </w:p>
          <w:p w14:paraId="0764B2CE" w14:textId="77777777" w:rsidR="002450C2" w:rsidRPr="002450C2" w:rsidRDefault="002450C2" w:rsidP="002450C2">
            <w:pPr>
              <w:pStyle w:val="Paragrafoelenco"/>
              <w:rPr>
                <w:rFonts w:ascii="Arial" w:hAnsi="Arial" w:cs="Arial"/>
              </w:rPr>
            </w:pPr>
          </w:p>
          <w:p w14:paraId="7311A7F1" w14:textId="61863E24" w:rsidR="002450C2" w:rsidRDefault="002450C2" w:rsidP="002450C2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 xml:space="preserve"> / 1</w:t>
            </w:r>
            <w:r w:rsidR="00BE4C78">
              <w:rPr>
                <w:rFonts w:ascii="Arial" w:hAnsi="Arial" w:cs="Arial"/>
              </w:rPr>
              <w:t>5:00</w:t>
            </w:r>
            <w:r>
              <w:rPr>
                <w:rFonts w:ascii="Arial" w:hAnsi="Arial" w:cs="Arial"/>
              </w:rPr>
              <w:t>: Creazione desing dashbord</w:t>
            </w:r>
            <w:r>
              <w:rPr>
                <w:rFonts w:ascii="Arial" w:hAnsi="Arial" w:cs="Arial"/>
              </w:rPr>
              <w:t xml:space="preserve"> Admin</w:t>
            </w:r>
          </w:p>
          <w:p w14:paraId="34B80819" w14:textId="77777777" w:rsidR="00BE4C78" w:rsidRPr="00BE4C78" w:rsidRDefault="00BE4C78" w:rsidP="00BE4C78">
            <w:pPr>
              <w:pStyle w:val="Paragrafoelenco"/>
              <w:rPr>
                <w:rFonts w:ascii="Arial" w:hAnsi="Arial" w:cs="Arial"/>
              </w:rPr>
            </w:pPr>
          </w:p>
          <w:p w14:paraId="3FBD6358" w14:textId="681F9B59" w:rsidR="00BE4C78" w:rsidRPr="002450C2" w:rsidRDefault="00BE4C78" w:rsidP="00BE4C7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5</w:t>
            </w:r>
            <w:r>
              <w:rPr>
                <w:rFonts w:ascii="Arial" w:hAnsi="Arial" w:cs="Arial"/>
              </w:rPr>
              <w:t>:</w:t>
            </w:r>
            <w:r>
              <w:rPr>
                <w:rFonts w:ascii="Arial" w:hAnsi="Arial" w:cs="Arial"/>
              </w:rPr>
              <w:t>0</w:t>
            </w:r>
            <w:r>
              <w:rPr>
                <w:rFonts w:ascii="Arial" w:hAnsi="Arial" w:cs="Arial"/>
              </w:rPr>
              <w:t>0 / 15:</w:t>
            </w:r>
            <w:r>
              <w:rPr>
                <w:rFonts w:ascii="Arial" w:hAnsi="Arial" w:cs="Arial"/>
              </w:rPr>
              <w:t>45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>Documentazione design delle interfaccie</w:t>
            </w:r>
          </w:p>
          <w:p w14:paraId="3914A619" w14:textId="77777777" w:rsidR="00B519E9" w:rsidRDefault="00B519E9" w:rsidP="00AC580F">
            <w:pPr>
              <w:rPr>
                <w:rFonts w:ascii="Arial" w:hAnsi="Arial" w:cs="Arial"/>
              </w:rPr>
            </w:pPr>
          </w:p>
          <w:p w14:paraId="3BDFF3E9" w14:textId="392551BB" w:rsidR="00AC580F" w:rsidRPr="00AC580F" w:rsidRDefault="00AC580F" w:rsidP="00AC580F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0D47FFFE" w:rsidR="00BA0A95" w:rsidRPr="009E1FF6" w:rsidRDefault="00BA0A95" w:rsidP="009E1FF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4233AD82" w:rsidR="00632B06" w:rsidRPr="00C46E96" w:rsidRDefault="00A479B9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C46E96">
              <w:rPr>
                <w:rFonts w:ascii="Arial" w:hAnsi="Arial" w:cs="Arial"/>
              </w:rPr>
              <w:t>In linea con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07FBBE79" w14:textId="236EF198" w:rsidR="00D50E6B" w:rsidRDefault="00200BF1" w:rsidP="00D50E6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Fare </w:t>
            </w:r>
            <w:r w:rsidR="00BE4C78">
              <w:rPr>
                <w:rFonts w:ascii="Arial" w:hAnsi="Arial" w:cs="Arial"/>
              </w:rPr>
              <w:t>la pianificazione degli sprint</w:t>
            </w:r>
          </w:p>
          <w:p w14:paraId="7625903A" w14:textId="0494ABE1" w:rsidR="00CD7E73" w:rsidRPr="00BE4C78" w:rsidRDefault="00BE4C78" w:rsidP="00BE4C78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Creazione del diagramma ER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65D5AD68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799E1033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E1FF6">
            <w:rPr>
              <w:rFonts w:ascii="MS Gothic" w:eastAsia="MS Gothic" w:hAnsi="MS Gothic" w:cs="Segoe UI Symbol" w:hint="eastAsia"/>
            </w:rPr>
            <w:t>☒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EndPr>
        <w:rPr>
          <w:b/>
          <w:bCs/>
        </w:rPr>
      </w:sdtEndPr>
      <w:sdtContent>
        <w:p w14:paraId="4233F5DB" w14:textId="3245D0DD" w:rsidR="009E1FF6" w:rsidRDefault="00850C92" w:rsidP="009E1FF6">
          <w:pPr>
            <w:pStyle w:val="Nessunaspaziatura"/>
            <w:rPr>
              <w:rFonts w:cs="Arial"/>
            </w:rPr>
          </w:pPr>
          <w:r w:rsidRPr="00850C92">
            <w:rPr>
              <w:rFonts w:ascii="Arial" w:hAnsi="Arial" w:cs="Arial"/>
            </w:rPr>
            <w:t>altri requisiti che non ho messo ? ID: REQ-01 Nome Autenticazione utenti Priorità 1 Versione 1.0 Note Il sistema deve permettere l’accesso tramite credenziali. Sotto requisiti 001 Si necessita una maschera di login 002 Logout 003 Recupero password via email</w:t>
          </w:r>
        </w:p>
      </w:sdtContent>
    </w:sdt>
    <w:p w14:paraId="3B8617A2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15:color w:val="C0C0C0"/>
      </w:sdtPr>
      <w:sdtEndPr>
        <w:rPr>
          <w:b/>
          <w:bCs/>
        </w:rPr>
      </w:sdtEndPr>
      <w:sdtContent>
        <w:p w14:paraId="3AA84B4C" w14:textId="390885F4" w:rsidR="00624F63" w:rsidRPr="00A1113C" w:rsidRDefault="00850C92" w:rsidP="00794C38">
          <w:pPr>
            <w:pStyle w:val="Nessunaspaziatura"/>
            <w:rPr>
              <w:rFonts w:ascii="Arial" w:hAnsi="Arial" w:cs="Arial"/>
            </w:rPr>
          </w:pPr>
          <w:r w:rsidRPr="00850C92">
            <w:rPr>
              <w:rFonts w:ascii="Arial" w:hAnsi="Arial" w:cs="Arial"/>
            </w:rPr>
            <w:t xml:space="preserve">Sì, ce ne sono </w:t>
          </w:r>
          <w:r w:rsidRPr="00850C92">
            <w:rPr>
              <w:rFonts w:ascii="Arial" w:hAnsi="Arial" w:cs="Arial"/>
              <w:b/>
              <w:bCs/>
            </w:rPr>
            <w:t>alcuni importanti che mancano</w:t>
          </w:r>
          <w:r w:rsidRPr="00850C92">
            <w:rPr>
              <w:rFonts w:ascii="Arial" w:hAnsi="Arial" w:cs="Arial"/>
            </w:rPr>
            <w:t xml:space="preserve"> (o che sono impliciti ma non formalizzati).</w:t>
          </w:r>
          <w:r w:rsidRPr="00850C92">
            <w:rPr>
              <w:rFonts w:ascii="Arial" w:hAnsi="Arial" w:cs="Arial"/>
            </w:rPr>
            <w:br/>
            <w:t xml:space="preserve">Qui sotto trovi </w:t>
          </w:r>
          <w:r w:rsidRPr="00850C92">
            <w:rPr>
              <w:rFonts w:ascii="Arial" w:hAnsi="Arial" w:cs="Arial"/>
              <w:b/>
              <w:bCs/>
            </w:rPr>
            <w:t>solo i requisiti aggiuntivi</w:t>
          </w:r>
          <w:r w:rsidRPr="00850C92">
            <w:rPr>
              <w:rFonts w:ascii="Arial" w:hAnsi="Arial" w:cs="Arial"/>
            </w:rPr>
            <w:t>, numerati in continuità, senza rifare quelli che hai già.</w:t>
          </w:r>
          <w:r w:rsidRPr="00850C92">
            <w:rPr>
              <w:rFonts w:ascii="Arial" w:hAnsi="Arial" w:cs="Arial"/>
            </w:rPr>
            <w:br/>
            <w:t xml:space="preserve">Ti segnalo anche </w:t>
          </w:r>
          <w:r w:rsidRPr="00850C92">
            <w:rPr>
              <w:rFonts w:ascii="Arial" w:hAnsi="Arial" w:cs="Arial"/>
              <w:b/>
              <w:bCs/>
            </w:rPr>
            <w:t>2 correzioni veloci</w:t>
          </w:r>
          <w:r w:rsidRPr="00850C92">
            <w:rPr>
              <w:rFonts w:ascii="Arial" w:hAnsi="Arial" w:cs="Arial"/>
            </w:rPr>
            <w:t xml:space="preserve"> alla fine.</w:t>
          </w:r>
        </w:p>
      </w:sdtContent>
    </w:sdt>
    <w:p w14:paraId="655D6392" w14:textId="79857E3B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50C9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50C92">
            <w:rPr>
              <w:rFonts w:ascii="MS Gothic" w:eastAsia="MS Gothic" w:hAnsi="MS Gothic" w:cs="Segoe UI Symbol" w:hint="eastAsia"/>
            </w:rPr>
            <w:t>☒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15:color w:val="C0C0C0"/>
      </w:sdtPr>
      <w:sdtContent>
        <w:p w14:paraId="40D7DA88" w14:textId="28A28465" w:rsidR="00624F63" w:rsidRPr="001D1B3C" w:rsidRDefault="00850C92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Avrei riguardato più volte per vedere eventuali errori o mancanze, il risultato sarebbe stato lo stesso ma ci avrei messo più tempo. 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F94EC8" w14:textId="77777777" w:rsidR="00501FD8" w:rsidRDefault="00501FD8" w:rsidP="00DC1A1A">
      <w:pPr>
        <w:spacing w:after="0" w:line="240" w:lineRule="auto"/>
      </w:pPr>
      <w:r>
        <w:separator/>
      </w:r>
    </w:p>
    <w:p w14:paraId="3F504BB6" w14:textId="77777777" w:rsidR="00501FD8" w:rsidRDefault="00501FD8"/>
    <w:p w14:paraId="06756507" w14:textId="77777777" w:rsidR="00501FD8" w:rsidRDefault="00501FD8" w:rsidP="00454290"/>
  </w:endnote>
  <w:endnote w:type="continuationSeparator" w:id="0">
    <w:p w14:paraId="15297D62" w14:textId="77777777" w:rsidR="00501FD8" w:rsidRDefault="00501FD8" w:rsidP="00DC1A1A">
      <w:pPr>
        <w:spacing w:after="0" w:line="240" w:lineRule="auto"/>
      </w:pPr>
      <w:r>
        <w:continuationSeparator/>
      </w:r>
    </w:p>
    <w:p w14:paraId="73BBDECE" w14:textId="77777777" w:rsidR="00501FD8" w:rsidRDefault="00501FD8"/>
    <w:p w14:paraId="095F8C9C" w14:textId="77777777" w:rsidR="00501FD8" w:rsidRDefault="00501FD8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6D054E" w14:textId="77777777" w:rsidR="00501FD8" w:rsidRDefault="00501FD8" w:rsidP="00DC1A1A">
      <w:pPr>
        <w:spacing w:after="0" w:line="240" w:lineRule="auto"/>
      </w:pPr>
      <w:r>
        <w:separator/>
      </w:r>
    </w:p>
    <w:p w14:paraId="30714DD7" w14:textId="77777777" w:rsidR="00501FD8" w:rsidRDefault="00501FD8"/>
    <w:p w14:paraId="05C3F60B" w14:textId="77777777" w:rsidR="00501FD8" w:rsidRDefault="00501FD8" w:rsidP="00454290"/>
  </w:footnote>
  <w:footnote w:type="continuationSeparator" w:id="0">
    <w:p w14:paraId="4EA66763" w14:textId="77777777" w:rsidR="00501FD8" w:rsidRDefault="00501FD8" w:rsidP="00DC1A1A">
      <w:pPr>
        <w:spacing w:after="0" w:line="240" w:lineRule="auto"/>
      </w:pPr>
      <w:r>
        <w:continuationSeparator/>
      </w:r>
    </w:p>
    <w:p w14:paraId="60D919C1" w14:textId="77777777" w:rsidR="00501FD8" w:rsidRDefault="00501FD8"/>
    <w:p w14:paraId="03BDE453" w14:textId="77777777" w:rsidR="00501FD8" w:rsidRDefault="00501FD8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7AE3"/>
    <w:rsid w:val="000B1A1B"/>
    <w:rsid w:val="000B56F7"/>
    <w:rsid w:val="000B69E9"/>
    <w:rsid w:val="000B7B2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0C92"/>
    <w:rsid w:val="00851852"/>
    <w:rsid w:val="008547D3"/>
    <w:rsid w:val="0085616B"/>
    <w:rsid w:val="00863B3A"/>
    <w:rsid w:val="00865D71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7F0D"/>
    <w:rsid w:val="00A75A45"/>
    <w:rsid w:val="00A77D89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7E73"/>
    <w:rsid w:val="00CE4B64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4030"/>
    <w:rsid w:val="00D573E9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05F9"/>
    <w:rsid w:val="00FA70BD"/>
    <w:rsid w:val="00FB0CBE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0000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55E49"/>
    <w:rsid w:val="003B10C7"/>
    <w:rsid w:val="003B3A61"/>
    <w:rsid w:val="00491154"/>
    <w:rsid w:val="0063160F"/>
    <w:rsid w:val="0063588A"/>
    <w:rsid w:val="00662FAC"/>
    <w:rsid w:val="007236A8"/>
    <w:rsid w:val="007659CA"/>
    <w:rsid w:val="007F4556"/>
    <w:rsid w:val="0080736A"/>
    <w:rsid w:val="0090521C"/>
    <w:rsid w:val="009A40B4"/>
    <w:rsid w:val="00A04185"/>
    <w:rsid w:val="00AB4C13"/>
    <w:rsid w:val="00AF4921"/>
    <w:rsid w:val="00B459EF"/>
    <w:rsid w:val="00BA3715"/>
    <w:rsid w:val="00BE72BC"/>
    <w:rsid w:val="00DE2402"/>
    <w:rsid w:val="00DE4EBE"/>
    <w:rsid w:val="00E01ACF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399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33</cp:revision>
  <cp:lastPrinted>2017-03-29T10:57:00Z</cp:lastPrinted>
  <dcterms:created xsi:type="dcterms:W3CDTF">2026-01-28T07:21:00Z</dcterms:created>
  <dcterms:modified xsi:type="dcterms:W3CDTF">2026-02-02T14:12:00Z</dcterms:modified>
</cp:coreProperties>
</file>