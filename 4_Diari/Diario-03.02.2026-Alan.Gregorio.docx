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C6E07" w14:textId="77777777" w:rsidR="008021E1" w:rsidRPr="001D1B3C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1D1B3C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6E86" w:rsidRPr="001D1B3C" w14:paraId="21FBC82D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7E95F4CE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59DD831D" w14:textId="3D258E22" w:rsidR="005D6E86" w:rsidRPr="001D1B3C" w:rsidRDefault="00C1485D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Trevano</w:t>
            </w:r>
          </w:p>
        </w:tc>
      </w:tr>
      <w:tr w:rsidR="005D6E86" w:rsidRPr="001D1B3C" w14:paraId="7AC6273A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533B3B9D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226AEB00" w14:textId="69695F89" w:rsidR="005D6E86" w:rsidRPr="001D1B3C" w:rsidRDefault="009C2A31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  <w:r w:rsidR="00522FA5">
              <w:rPr>
                <w:rFonts w:ascii="Arial" w:hAnsi="Arial" w:cs="Arial"/>
              </w:rPr>
              <w:t>3</w:t>
            </w:r>
            <w:r w:rsidR="005D6E86" w:rsidRPr="001D1B3C"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t>02</w:t>
            </w:r>
            <w:r w:rsidR="005D6E86" w:rsidRPr="001D1B3C">
              <w:rPr>
                <w:rFonts w:ascii="Arial" w:hAnsi="Arial" w:cs="Arial"/>
              </w:rPr>
              <w:t>.</w:t>
            </w:r>
            <w:r w:rsidR="00C1485D">
              <w:rPr>
                <w:rFonts w:ascii="Arial" w:hAnsi="Arial" w:cs="Arial"/>
              </w:rPr>
              <w:t>2026</w:t>
            </w:r>
          </w:p>
        </w:tc>
      </w:tr>
      <w:tr w:rsidR="005D6E86" w:rsidRPr="001D1B3C" w14:paraId="5F311D0D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1EDBE02C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7433B473" w14:textId="47981707" w:rsidR="005D6E86" w:rsidRPr="001D1B3C" w:rsidRDefault="00312F95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08:20 – 11:35</w:t>
            </w:r>
          </w:p>
        </w:tc>
        <w:tc>
          <w:tcPr>
            <w:tcW w:w="1250" w:type="pct"/>
            <w:vAlign w:val="center"/>
          </w:tcPr>
          <w:p w14:paraId="7E9E9004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2407ED8E" w14:textId="4FDFF3FD" w:rsidR="005D6E86" w:rsidRPr="001D1B3C" w:rsidRDefault="009C2A31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 – 15:45</w:t>
            </w:r>
          </w:p>
        </w:tc>
      </w:tr>
    </w:tbl>
    <w:p w14:paraId="7A346BF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EC4B851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481EC051" w14:textId="77777777" w:rsidR="00632B06" w:rsidRPr="001D1B3C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632B06" w:rsidRPr="001D1B3C" w14:paraId="199D0E7C" w14:textId="77777777" w:rsidTr="00632B06">
        <w:tc>
          <w:tcPr>
            <w:tcW w:w="9854" w:type="dxa"/>
          </w:tcPr>
          <w:p w14:paraId="6B8AFBAC" w14:textId="63670393" w:rsidR="00133314" w:rsidRDefault="00312F95" w:rsidP="00C1280A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08:20</w:t>
            </w:r>
            <w:r w:rsidR="00D62F61">
              <w:rPr>
                <w:rFonts w:ascii="Arial" w:hAnsi="Arial" w:cs="Arial"/>
              </w:rPr>
              <w:t xml:space="preserve"> /</w:t>
            </w:r>
            <w:r w:rsidR="009E1FF6">
              <w:rPr>
                <w:rFonts w:ascii="Arial" w:hAnsi="Arial" w:cs="Arial"/>
              </w:rPr>
              <w:t xml:space="preserve"> </w:t>
            </w:r>
            <w:r w:rsidR="00522FA5">
              <w:rPr>
                <w:rFonts w:ascii="Arial" w:hAnsi="Arial" w:cs="Arial"/>
              </w:rPr>
              <w:t>11</w:t>
            </w:r>
            <w:r w:rsidR="00D62F61">
              <w:rPr>
                <w:rFonts w:ascii="Arial" w:hAnsi="Arial" w:cs="Arial"/>
              </w:rPr>
              <w:t>:</w:t>
            </w:r>
            <w:r w:rsidR="00522FA5">
              <w:rPr>
                <w:rFonts w:ascii="Arial" w:hAnsi="Arial" w:cs="Arial"/>
              </w:rPr>
              <w:t>00</w:t>
            </w:r>
            <w:r w:rsidR="00D62F61">
              <w:rPr>
                <w:rFonts w:ascii="Arial" w:hAnsi="Arial" w:cs="Arial"/>
              </w:rPr>
              <w:t xml:space="preserve">: </w:t>
            </w:r>
            <w:r w:rsidR="00AC580F">
              <w:rPr>
                <w:rFonts w:ascii="Arial" w:hAnsi="Arial" w:cs="Arial"/>
              </w:rPr>
              <w:t xml:space="preserve">Creazione </w:t>
            </w:r>
            <w:r w:rsidR="00522FA5">
              <w:rPr>
                <w:rFonts w:ascii="Arial" w:hAnsi="Arial" w:cs="Arial"/>
              </w:rPr>
              <w:t>del diagramma ER</w:t>
            </w:r>
          </w:p>
          <w:p w14:paraId="24FEB113" w14:textId="77777777" w:rsidR="00453375" w:rsidRPr="00453375" w:rsidRDefault="00453375" w:rsidP="00453375">
            <w:pPr>
              <w:rPr>
                <w:rFonts w:ascii="Arial" w:hAnsi="Arial" w:cs="Arial"/>
              </w:rPr>
            </w:pPr>
          </w:p>
          <w:p w14:paraId="53FDB3E6" w14:textId="44B5DD8B" w:rsidR="00453375" w:rsidRDefault="00522FA5" w:rsidP="00C1280A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</w:t>
            </w:r>
            <w:r w:rsidR="00453375"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t>00</w:t>
            </w:r>
            <w:r w:rsidR="00453375">
              <w:rPr>
                <w:rFonts w:ascii="Arial" w:hAnsi="Arial" w:cs="Arial"/>
              </w:rPr>
              <w:t xml:space="preserve"> / </w:t>
            </w:r>
            <w:r>
              <w:rPr>
                <w:rFonts w:ascii="Arial" w:hAnsi="Arial" w:cs="Arial"/>
              </w:rPr>
              <w:t>11</w:t>
            </w:r>
            <w:r w:rsidR="00453375"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t>35</w:t>
            </w:r>
            <w:r w:rsidR="00453375"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t xml:space="preserve"> Pianificazione sprint con </w:t>
            </w:r>
            <w:r w:rsidR="00655360">
              <w:rPr>
                <w:rFonts w:ascii="Arial" w:hAnsi="Arial" w:cs="Arial"/>
              </w:rPr>
              <w:t>i propri task</w:t>
            </w:r>
            <w:r w:rsidR="00453375">
              <w:rPr>
                <w:rFonts w:ascii="Arial" w:hAnsi="Arial" w:cs="Arial"/>
              </w:rPr>
              <w:t xml:space="preserve"> </w:t>
            </w:r>
          </w:p>
          <w:p w14:paraId="3AE96F29" w14:textId="77777777" w:rsidR="005136F3" w:rsidRPr="005136F3" w:rsidRDefault="005136F3" w:rsidP="005136F3">
            <w:pPr>
              <w:pStyle w:val="Paragrafoelenco"/>
              <w:rPr>
                <w:rFonts w:ascii="Arial" w:hAnsi="Arial" w:cs="Arial"/>
              </w:rPr>
            </w:pPr>
          </w:p>
          <w:p w14:paraId="51C98468" w14:textId="090525DC" w:rsidR="005136F3" w:rsidRDefault="005136F3" w:rsidP="00C1280A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 / 13:30: Documentazione diagramma ER</w:t>
            </w:r>
          </w:p>
          <w:p w14:paraId="0D2D64FF" w14:textId="77777777" w:rsidR="009D25BE" w:rsidRPr="009D25BE" w:rsidRDefault="009D25BE" w:rsidP="009D25BE">
            <w:pPr>
              <w:pStyle w:val="Paragrafoelenco"/>
              <w:rPr>
                <w:rFonts w:ascii="Arial" w:hAnsi="Arial" w:cs="Arial"/>
              </w:rPr>
            </w:pPr>
          </w:p>
          <w:p w14:paraId="0B3BB8CE" w14:textId="4CC9A4A4" w:rsidR="009D25BE" w:rsidRDefault="009D25BE" w:rsidP="00C1280A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13:30 / 1</w:t>
            </w:r>
            <w:r w:rsidR="000F491C">
              <w:rPr>
                <w:rFonts w:ascii="Arial" w:hAnsi="Arial" w:cs="Arial"/>
              </w:rPr>
              <w:t>5</w:t>
            </w:r>
            <w:r>
              <w:rPr>
                <w:rFonts w:ascii="Arial" w:hAnsi="Arial" w:cs="Arial"/>
              </w:rPr>
              <w:t>:</w:t>
            </w:r>
            <w:r w:rsidR="000F491C"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</w:rPr>
              <w:t>0: Inizializzazione setup laravel + mysql + react itheria + tailwindcss</w:t>
            </w:r>
          </w:p>
          <w:p w14:paraId="14BCA5B2" w14:textId="77777777" w:rsidR="009D25BE" w:rsidRPr="009D25BE" w:rsidRDefault="009D25BE" w:rsidP="009D25BE">
            <w:pPr>
              <w:pStyle w:val="Paragrafoelenco"/>
              <w:rPr>
                <w:rFonts w:ascii="Arial" w:hAnsi="Arial" w:cs="Arial"/>
              </w:rPr>
            </w:pPr>
          </w:p>
          <w:p w14:paraId="3914A619" w14:textId="3A9E0EFF" w:rsidR="00B519E9" w:rsidRPr="000F491C" w:rsidRDefault="000F491C" w:rsidP="00AC580F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15:00 / 15:45: Inizio settaggio</w:t>
            </w:r>
            <w:r w:rsidR="0083437B">
              <w:rPr>
                <w:rFonts w:ascii="Arial" w:hAnsi="Arial" w:cs="Arial"/>
              </w:rPr>
              <w:t xml:space="preserve"> dell’autenticazione</w:t>
            </w:r>
            <w:r>
              <w:rPr>
                <w:rFonts w:ascii="Arial" w:hAnsi="Arial" w:cs="Arial"/>
              </w:rPr>
              <w:t xml:space="preserve"> e dei ruoli</w:t>
            </w:r>
          </w:p>
          <w:p w14:paraId="3BDFF3E9" w14:textId="392551BB" w:rsidR="00AC580F" w:rsidRPr="00AC580F" w:rsidRDefault="00AC580F" w:rsidP="00AC580F">
            <w:pPr>
              <w:rPr>
                <w:rFonts w:ascii="Arial" w:hAnsi="Arial" w:cs="Arial"/>
              </w:rPr>
            </w:pPr>
          </w:p>
        </w:tc>
      </w:tr>
      <w:bookmarkEnd w:id="0"/>
      <w:bookmarkEnd w:id="1"/>
      <w:bookmarkEnd w:id="2"/>
    </w:tbl>
    <w:p w14:paraId="3941608C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257DD22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C21A8DD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RPr="001D1B3C" w14:paraId="02711B10" w14:textId="77777777" w:rsidTr="00434F37">
        <w:tc>
          <w:tcPr>
            <w:tcW w:w="9854" w:type="dxa"/>
          </w:tcPr>
          <w:p w14:paraId="0FCB39B2" w14:textId="0D47FFFE" w:rsidR="00BA0A95" w:rsidRPr="009E1FF6" w:rsidRDefault="00BA0A95" w:rsidP="009E1FF6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</w:p>
        </w:tc>
      </w:tr>
    </w:tbl>
    <w:p w14:paraId="4827ED88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C1F9C53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ED06781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RPr="001D1B3C" w14:paraId="440A9960" w14:textId="77777777" w:rsidTr="00434F37">
        <w:tc>
          <w:tcPr>
            <w:tcW w:w="9854" w:type="dxa"/>
          </w:tcPr>
          <w:p w14:paraId="43BCFB89" w14:textId="7DA1EBAE" w:rsidR="00632B06" w:rsidRPr="00C46E96" w:rsidRDefault="002B40DB" w:rsidP="00C46E96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Avanti rispetto</w:t>
            </w:r>
            <w:r w:rsidR="00A479B9" w:rsidRPr="00C46E96">
              <w:rPr>
                <w:rFonts w:ascii="Arial" w:hAnsi="Arial" w:cs="Arial"/>
              </w:rPr>
              <w:t xml:space="preserve"> la pianificazione</w:t>
            </w:r>
          </w:p>
        </w:tc>
      </w:tr>
    </w:tbl>
    <w:p w14:paraId="65AAD33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6DD0965E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575A890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RPr="001D1B3C" w14:paraId="1A1AF97C" w14:textId="77777777" w:rsidTr="00434F37">
        <w:tc>
          <w:tcPr>
            <w:tcW w:w="9854" w:type="dxa"/>
          </w:tcPr>
          <w:p w14:paraId="7625903A" w14:textId="5E16C478" w:rsidR="00CD7E73" w:rsidRPr="0083437B" w:rsidRDefault="0083437B" w:rsidP="0083437B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Continuare con l’autenticazione e i ruoli</w:t>
            </w:r>
          </w:p>
        </w:tc>
      </w:tr>
    </w:tbl>
    <w:p w14:paraId="17E1B9A1" w14:textId="77777777" w:rsidR="00B74878" w:rsidRPr="001D1B3C" w:rsidRDefault="00B74878" w:rsidP="00632B06">
      <w:pPr>
        <w:rPr>
          <w:rFonts w:ascii="Arial" w:hAnsi="Arial" w:cs="Arial"/>
        </w:rPr>
      </w:pPr>
    </w:p>
    <w:p w14:paraId="499B1614" w14:textId="77777777" w:rsidR="00E43E19" w:rsidRPr="001D1B3C" w:rsidRDefault="00E43E19">
      <w:pPr>
        <w:rPr>
          <w:rFonts w:ascii="Arial" w:hAnsi="Arial" w:cs="Arial"/>
        </w:rPr>
      </w:pPr>
      <w:r w:rsidRPr="001D1B3C">
        <w:rPr>
          <w:rFonts w:ascii="Arial" w:hAnsi="Arial" w:cs="Arial"/>
        </w:rPr>
        <w:br w:type="page"/>
      </w:r>
    </w:p>
    <w:p w14:paraId="5DAAC6C5" w14:textId="77777777" w:rsidR="00E43E19" w:rsidRPr="001D1B3C" w:rsidRDefault="00E43E19" w:rsidP="00E43E19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 w:rsidR="00872C0D">
        <w:t xml:space="preserve"> nella giornata</w:t>
      </w:r>
    </w:p>
    <w:p w14:paraId="7B9854AC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</w:p>
    <w:p w14:paraId="1DF533E9" w14:textId="65D5AD68" w:rsidR="00872C0D" w:rsidRDefault="00000000" w:rsidP="00872C0D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14212201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E1FF6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Nessuno</w:t>
      </w:r>
      <w:r w:rsidR="00FB3889">
        <w:br/>
      </w:r>
      <w:sdt>
        <w:sdtPr>
          <w:rPr>
            <w:rFonts w:ascii="Segoe UI Symbol" w:hAnsi="Segoe UI Symbol" w:cs="Segoe UI Symbol"/>
          </w:rPr>
          <w:id w:val="-74233814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9E1FF6">
            <w:rPr>
              <w:rFonts w:ascii="MS Gothic" w:eastAsia="MS Gothic" w:hAnsi="MS Gothic" w:cs="Segoe UI Symbol" w:hint="eastAsia"/>
            </w:rPr>
            <w:t>☒</w:t>
          </w:r>
        </w:sdtContent>
      </w:sdt>
      <w:r w:rsidR="00872C0D" w:rsidRPr="3DB10A81">
        <w:rPr>
          <w:rFonts w:ascii="Arial" w:hAnsi="Arial" w:cs="Arial"/>
        </w:rPr>
        <w:t xml:space="preserve"> Occasionale</w:t>
      </w:r>
      <w:r w:rsidR="00FB3889">
        <w:br/>
      </w:r>
      <w:sdt>
        <w:sdtPr>
          <w:rPr>
            <w:rFonts w:ascii="Segoe UI Symbol" w:hAnsi="Segoe UI Symbol" w:cs="Segoe UI Symbol"/>
          </w:rPr>
          <w:id w:val="-17153365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72C0D" w:rsidRPr="3DB10A81">
            <w:rPr>
              <w:rFonts w:ascii="MS Gothic" w:eastAsia="MS Gothic" w:hAnsi="MS Gothic" w:cs="Segoe UI Symbol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Frequente</w:t>
      </w:r>
    </w:p>
    <w:p w14:paraId="62D53AFF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2945422C" w14:textId="04E20775" w:rsidR="00872C0D" w:rsidRDefault="00872C0D" w:rsidP="000B69E9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  <w:b/>
          <w:bCs/>
        </w:rPr>
        <w:t xml:space="preserve"> </w:t>
      </w:r>
      <w:r w:rsidRPr="00872C0D">
        <w:rPr>
          <w:rFonts w:ascii="Arial" w:hAnsi="Arial" w:cs="Arial"/>
        </w:rPr>
        <w:t>(ChatGPT)</w:t>
      </w:r>
      <w:r>
        <w:rPr>
          <w:rFonts w:ascii="Arial" w:hAnsi="Arial" w:cs="Arial"/>
        </w:rPr>
        <w:t xml:space="preserve">: </w:t>
      </w:r>
      <w:sdt>
        <w:sdtPr>
          <w:rPr>
            <w:rFonts w:ascii="Arial" w:hAnsi="Arial" w:cs="Arial"/>
          </w:rPr>
          <w:id w:val="-2076569438"/>
          <w:placeholder>
            <w:docPart w:val="EEDD90D491DB4FA5AD1472410DF94164"/>
          </w:placeholder>
          <w:showingPlcHdr/>
        </w:sdtPr>
        <w:sdtContent>
          <w:r w:rsidR="000B69E9">
            <w:rPr>
              <w:rStyle w:val="Testosegnaposto"/>
              <w:b/>
              <w:bCs/>
            </w:rPr>
            <w:t>Nomi AI utilizzati</w:t>
          </w:r>
        </w:sdtContent>
      </w:sdt>
    </w:p>
    <w:p w14:paraId="61085D4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8EFA86B" w14:textId="15414F2D" w:rsidR="00872C0D" w:rsidRDefault="00872C0D" w:rsidP="00872C0D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188459321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F491C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-163101287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0F491C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-161374100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0F491C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20952023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F491C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16307492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1113C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Altro:</w:t>
      </w:r>
      <w:r w:rsidR="00794C38">
        <w:rPr>
          <w:rFonts w:ascii="Arial" w:hAnsi="Arial" w:cs="Arial"/>
        </w:rPr>
        <w:t xml:space="preserve"> </w:t>
      </w:r>
    </w:p>
    <w:p w14:paraId="3D1CBDC1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2A86763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Esempio significativo di utilizzo (UNO SOLO)</w:t>
      </w:r>
    </w:p>
    <w:p w14:paraId="6193055F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 xml:space="preserve">Riporta </w:t>
      </w:r>
      <w:r w:rsidRPr="00872C0D">
        <w:rPr>
          <w:rFonts w:ascii="Arial" w:hAnsi="Arial" w:cs="Arial"/>
          <w:i/>
          <w:iCs/>
        </w:rPr>
        <w:t>un</w:t>
      </w:r>
      <w:r w:rsidRPr="00872C0D">
        <w:rPr>
          <w:rFonts w:ascii="Arial" w:hAnsi="Arial" w:cs="Arial"/>
        </w:rPr>
        <w:t xml:space="preserve"> prompt rilevante oppure descrivilo a parole se ce ne sono stati molti.</w:t>
      </w:r>
    </w:p>
    <w:p w14:paraId="6042077E" w14:textId="77777777" w:rsidR="00872C0D" w:rsidRDefault="00872C0D" w:rsidP="00872C0D">
      <w:pPr>
        <w:pStyle w:val="Nessunaspaziatura"/>
        <w:rPr>
          <w:rFonts w:ascii="Arial" w:hAnsi="Arial" w:cs="Arial"/>
        </w:rPr>
      </w:pPr>
      <w:bookmarkStart w:id="3" w:name="_Hlk219186319"/>
    </w:p>
    <w:sdt>
      <w:sdtPr>
        <w:rPr>
          <w:rFonts w:ascii="Arial" w:hAnsi="Arial" w:cs="Arial"/>
        </w:rPr>
        <w:alias w:val="Risposta AI"/>
        <w:tag w:val="Risposta AI"/>
        <w:id w:val="-1948851492"/>
        <w:placeholder>
          <w:docPart w:val="4C2CC26A3EC74927822D1942EB57EFE4"/>
        </w:placeholder>
        <w15:color w:val="C0C0C0"/>
      </w:sdtPr>
      <w:sdtEndPr/>
      <w:sdtContent>
        <w:p w14:paraId="3B8617A2" w14:textId="4E3FB538" w:rsidR="00872C0D" w:rsidRDefault="000F491C" w:rsidP="00872C0D">
          <w:pPr>
            <w:pStyle w:val="Nessunaspaziatura"/>
            <w:rPr>
              <w:rFonts w:ascii="Arial" w:hAnsi="Arial" w:cs="Arial"/>
            </w:rPr>
          </w:pPr>
          <w:r w:rsidRPr="000F491C">
            <w:rPr>
              <w:rFonts w:ascii="Arial" w:hAnsi="Arial" w:cs="Arial"/>
            </w:rPr>
            <w:t>ora fammi tutte le migration</w:t>
          </w:r>
        </w:p>
      </w:sdtContent>
    </w:sdt>
    <w:p w14:paraId="2245775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5E004E7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mi ha dato l’AI</w:t>
      </w:r>
    </w:p>
    <w:p w14:paraId="4CCF5A30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>Spiegazione, esempio, soluzione, suggerimento…</w:t>
      </w:r>
    </w:p>
    <w:p w14:paraId="49C3C24C" w14:textId="77777777" w:rsidR="00624F63" w:rsidRDefault="00624F63" w:rsidP="00872C0D">
      <w:pPr>
        <w:pStyle w:val="Nessunaspaziatura"/>
        <w:rPr>
          <w:rFonts w:ascii="Arial" w:hAnsi="Arial" w:cs="Arial"/>
        </w:rPr>
      </w:pPr>
    </w:p>
    <w:bookmarkEnd w:id="3"/>
    <w:p w14:paraId="50028877" w14:textId="1ADEF377" w:rsidR="000F491C" w:rsidRDefault="00000000" w:rsidP="00872C0D">
      <w:pPr>
        <w:pStyle w:val="Nessunaspaziatura"/>
        <w:rPr>
          <w:rFonts w:ascii="Arial" w:hAnsi="Arial" w:cs="Arial"/>
        </w:rPr>
      </w:pPr>
      <w:sdt>
        <w:sdtPr>
          <w:rPr>
            <w:rFonts w:ascii="Arial" w:hAnsi="Arial" w:cs="Arial"/>
          </w:rPr>
          <w:alias w:val="Risposta AI"/>
          <w:tag w:val="Risposta AI"/>
          <w:id w:val="311921044"/>
          <w:placeholder>
            <w:docPart w:val="A99F6FF124534E1D97965DDBA679A1CB"/>
          </w:placeholder>
          <w15:color w:val="C0C0C0"/>
        </w:sdtPr>
        <w:sdtEndPr>
          <w:rPr>
            <w:b/>
            <w:bCs/>
          </w:rPr>
        </w:sdtEndPr>
        <w:sdtContent>
          <w:r w:rsidR="000F491C" w:rsidRPr="000F491C">
            <w:rPr>
              <w:rFonts w:ascii="Arial" w:hAnsi="Arial" w:cs="Arial"/>
            </w:rPr>
            <w:t>Perfetto. Per “fammi tutte le migration” ho bisogno del tuo ER → e ce l’ho già: dal file DiagrammaER.mmd risultano 18 tabelle.</w:t>
          </w:r>
        </w:sdtContent>
      </w:sdt>
    </w:p>
    <w:p w14:paraId="2D8DC873" w14:textId="77777777" w:rsidR="000F491C" w:rsidRDefault="000F491C" w:rsidP="00872C0D">
      <w:pPr>
        <w:pStyle w:val="Nessunaspaziatura"/>
        <w:rPr>
          <w:rFonts w:ascii="Arial" w:hAnsi="Arial" w:cs="Arial"/>
        </w:rPr>
      </w:pPr>
    </w:p>
    <w:p w14:paraId="655D6392" w14:textId="73B63E0E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89696374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0F491C"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84120074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850C92"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3607220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F491C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5508020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24F6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5EA9D200" w14:textId="77777777" w:rsidR="00C1485D" w:rsidRDefault="00C1485D" w:rsidP="00872C0D">
      <w:pPr>
        <w:pStyle w:val="Nessunaspaziatura"/>
        <w:rPr>
          <w:rFonts w:ascii="Arial" w:hAnsi="Arial" w:cs="Arial"/>
        </w:rPr>
      </w:pPr>
    </w:p>
    <w:p w14:paraId="0697D678" w14:textId="77777777" w:rsidR="00624F63" w:rsidRPr="00872C0D" w:rsidRDefault="00624F63" w:rsidP="00872C0D">
      <w:pPr>
        <w:pStyle w:val="Nessunaspaziatura"/>
        <w:rPr>
          <w:rFonts w:ascii="Arial" w:hAnsi="Arial" w:cs="Arial"/>
        </w:rPr>
      </w:pPr>
    </w:p>
    <w:p w14:paraId="0A0B7E88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7601DF13" w14:textId="77777777" w:rsidR="00AA3D60" w:rsidRDefault="00AA3D60" w:rsidP="00AA3D60">
      <w:pPr>
        <w:pStyle w:val="Nessunaspaziatura"/>
        <w:rPr>
          <w:rFonts w:ascii="Arial" w:hAnsi="Arial" w:cs="Arial"/>
        </w:rPr>
      </w:pPr>
    </w:p>
    <w:sdt>
      <w:sdtPr>
        <w:rPr>
          <w:rFonts w:ascii="Arial" w:hAnsi="Arial" w:cs="Arial"/>
        </w:rPr>
        <w:alias w:val="Proprio commento"/>
        <w:tag w:val="Proprio commento"/>
        <w:id w:val="-561331520"/>
        <w:placeholder>
          <w:docPart w:val="A99F6FF124534E1D97965DDBA679A1CB"/>
        </w:placeholder>
        <w15:color w:val="C0C0C0"/>
      </w:sdtPr>
      <w:sdtContent>
        <w:p w14:paraId="40D7DA88" w14:textId="7E8AEC84" w:rsidR="00624F63" w:rsidRPr="001D1B3C" w:rsidRDefault="000F491C" w:rsidP="00624F63">
          <w:pPr>
            <w:pStyle w:val="Nessunaspaziatura"/>
            <w:spacing w:line="276" w:lineRule="auto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Avrei sciritto tutto a mano, il risultato sarebbe stato lo stesso ma in molto piu tempo</w:t>
          </w:r>
        </w:p>
      </w:sdtContent>
    </w:sdt>
    <w:sectPr w:rsidR="00624F63" w:rsidRPr="001D1B3C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74A0D7" w14:textId="77777777" w:rsidR="008A03C3" w:rsidRDefault="008A03C3" w:rsidP="00DC1A1A">
      <w:pPr>
        <w:spacing w:after="0" w:line="240" w:lineRule="auto"/>
      </w:pPr>
      <w:r>
        <w:separator/>
      </w:r>
    </w:p>
    <w:p w14:paraId="6F4B1E50" w14:textId="77777777" w:rsidR="008A03C3" w:rsidRDefault="008A03C3"/>
    <w:p w14:paraId="2FD6C478" w14:textId="77777777" w:rsidR="008A03C3" w:rsidRDefault="008A03C3" w:rsidP="00454290"/>
  </w:endnote>
  <w:endnote w:type="continuationSeparator" w:id="0">
    <w:p w14:paraId="64063033" w14:textId="77777777" w:rsidR="008A03C3" w:rsidRDefault="008A03C3" w:rsidP="00DC1A1A">
      <w:pPr>
        <w:spacing w:after="0" w:line="240" w:lineRule="auto"/>
      </w:pPr>
      <w:r>
        <w:continuationSeparator/>
      </w:r>
    </w:p>
    <w:p w14:paraId="5C740897" w14:textId="77777777" w:rsidR="008A03C3" w:rsidRDefault="008A03C3"/>
    <w:p w14:paraId="6A7A708E" w14:textId="77777777" w:rsidR="008A03C3" w:rsidRDefault="008A03C3" w:rsidP="004542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1C43E" w14:textId="4F2A3916" w:rsidR="007C13BA" w:rsidRPr="004C3844" w:rsidRDefault="00000000" w:rsidP="004C3844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EEDD90D491DB4FA5AD1472410DF94164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962AE3" w:rsidRPr="00E04DB2">
          <w:rPr>
            <w:rFonts w:ascii="Arial" w:hAnsi="Arial" w:cs="Arial"/>
          </w:rPr>
          <w:t>Nome Progetto:</w:t>
        </w:r>
        <w:r w:rsidR="00A041DC">
          <w:rPr>
            <w:rFonts w:ascii="Arial" w:hAnsi="Arial" w:cs="Arial"/>
          </w:rPr>
          <w:t xml:space="preserve"> Gestione ore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3905A7" w14:textId="77777777" w:rsidR="008A03C3" w:rsidRDefault="008A03C3" w:rsidP="00DC1A1A">
      <w:pPr>
        <w:spacing w:after="0" w:line="240" w:lineRule="auto"/>
      </w:pPr>
      <w:r>
        <w:separator/>
      </w:r>
    </w:p>
    <w:p w14:paraId="319A8E4B" w14:textId="77777777" w:rsidR="008A03C3" w:rsidRDefault="008A03C3"/>
    <w:p w14:paraId="115196AF" w14:textId="77777777" w:rsidR="008A03C3" w:rsidRDefault="008A03C3" w:rsidP="00454290"/>
  </w:footnote>
  <w:footnote w:type="continuationSeparator" w:id="0">
    <w:p w14:paraId="00EB03D8" w14:textId="77777777" w:rsidR="008A03C3" w:rsidRDefault="008A03C3" w:rsidP="00DC1A1A">
      <w:pPr>
        <w:spacing w:after="0" w:line="240" w:lineRule="auto"/>
      </w:pPr>
      <w:r>
        <w:continuationSeparator/>
      </w:r>
    </w:p>
    <w:p w14:paraId="52FF2067" w14:textId="77777777" w:rsidR="008A03C3" w:rsidRDefault="008A03C3"/>
    <w:p w14:paraId="208B0354" w14:textId="77777777" w:rsidR="008A03C3" w:rsidRDefault="008A03C3" w:rsidP="004542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074DFC" w14:textId="6747A0A6" w:rsidR="00A041DC" w:rsidRPr="00A041DC" w:rsidRDefault="00A041DC" w:rsidP="00454290">
    <w:pPr>
      <w:rPr>
        <w:rFonts w:ascii="Arial" w:hAnsi="Arial" w:cs="Arial"/>
        <w:lang w:val="fr-CH"/>
      </w:rPr>
    </w:pPr>
    <w:r>
      <w:rPr>
        <w:rFonts w:ascii="Arial" w:hAnsi="Arial" w:cs="Arial"/>
        <w:lang w:val="fr-CH"/>
      </w:rPr>
      <w:t>Alan Gregorio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004FD2"/>
    <w:multiLevelType w:val="hybridMultilevel"/>
    <w:tmpl w:val="F11681FC"/>
    <w:lvl w:ilvl="0" w:tplc="AE50C7D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6501D0"/>
    <w:multiLevelType w:val="multilevel"/>
    <w:tmpl w:val="52A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703A65"/>
    <w:multiLevelType w:val="multilevel"/>
    <w:tmpl w:val="EF646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3BB2468"/>
    <w:multiLevelType w:val="hybridMultilevel"/>
    <w:tmpl w:val="FF8C268A"/>
    <w:lvl w:ilvl="0" w:tplc="CDD87E18">
      <w:start w:val="26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AC16E0"/>
    <w:multiLevelType w:val="multilevel"/>
    <w:tmpl w:val="96E67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5123826">
    <w:abstractNumId w:val="19"/>
  </w:num>
  <w:num w:numId="2" w16cid:durableId="1967395049">
    <w:abstractNumId w:val="16"/>
  </w:num>
  <w:num w:numId="3" w16cid:durableId="560798018">
    <w:abstractNumId w:val="20"/>
  </w:num>
  <w:num w:numId="4" w16cid:durableId="456266356">
    <w:abstractNumId w:val="6"/>
  </w:num>
  <w:num w:numId="5" w16cid:durableId="1952517828">
    <w:abstractNumId w:val="23"/>
  </w:num>
  <w:num w:numId="6" w16cid:durableId="482088381">
    <w:abstractNumId w:val="3"/>
  </w:num>
  <w:num w:numId="7" w16cid:durableId="1543905248">
    <w:abstractNumId w:val="21"/>
  </w:num>
  <w:num w:numId="8" w16cid:durableId="1594119998">
    <w:abstractNumId w:val="12"/>
  </w:num>
  <w:num w:numId="9" w16cid:durableId="849562418">
    <w:abstractNumId w:val="7"/>
  </w:num>
  <w:num w:numId="10" w16cid:durableId="1199708427">
    <w:abstractNumId w:val="10"/>
  </w:num>
  <w:num w:numId="11" w16cid:durableId="1046024604">
    <w:abstractNumId w:val="18"/>
  </w:num>
  <w:num w:numId="12" w16cid:durableId="1521582063">
    <w:abstractNumId w:val="2"/>
  </w:num>
  <w:num w:numId="13" w16cid:durableId="1400208319">
    <w:abstractNumId w:val="5"/>
  </w:num>
  <w:num w:numId="14" w16cid:durableId="1121418896">
    <w:abstractNumId w:val="14"/>
  </w:num>
  <w:num w:numId="15" w16cid:durableId="198932241">
    <w:abstractNumId w:val="8"/>
  </w:num>
  <w:num w:numId="16" w16cid:durableId="419378984">
    <w:abstractNumId w:val="15"/>
  </w:num>
  <w:num w:numId="17" w16cid:durableId="1159079366">
    <w:abstractNumId w:val="24"/>
  </w:num>
  <w:num w:numId="18" w16cid:durableId="495001252">
    <w:abstractNumId w:val="13"/>
  </w:num>
  <w:num w:numId="19" w16cid:durableId="289753360">
    <w:abstractNumId w:val="22"/>
  </w:num>
  <w:num w:numId="20" w16cid:durableId="657273719">
    <w:abstractNumId w:val="4"/>
  </w:num>
  <w:num w:numId="21" w16cid:durableId="1527209842">
    <w:abstractNumId w:val="1"/>
  </w:num>
  <w:num w:numId="22" w16cid:durableId="924920423">
    <w:abstractNumId w:val="11"/>
  </w:num>
  <w:num w:numId="23" w16cid:durableId="868221264">
    <w:abstractNumId w:val="9"/>
  </w:num>
  <w:num w:numId="24" w16cid:durableId="703672942">
    <w:abstractNumId w:val="0"/>
  </w:num>
  <w:num w:numId="25" w16cid:durableId="195081815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3C"/>
    <w:rsid w:val="000067D0"/>
    <w:rsid w:val="00015471"/>
    <w:rsid w:val="000158A6"/>
    <w:rsid w:val="000244EB"/>
    <w:rsid w:val="00025DC2"/>
    <w:rsid w:val="00027A63"/>
    <w:rsid w:val="000308FC"/>
    <w:rsid w:val="00030C24"/>
    <w:rsid w:val="00030C7F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11AA"/>
    <w:rsid w:val="00053042"/>
    <w:rsid w:val="00055151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972F0"/>
    <w:rsid w:val="000A0ECC"/>
    <w:rsid w:val="000A3157"/>
    <w:rsid w:val="000A3A4C"/>
    <w:rsid w:val="000A3A85"/>
    <w:rsid w:val="000A4009"/>
    <w:rsid w:val="000A7AE3"/>
    <w:rsid w:val="000B1A1B"/>
    <w:rsid w:val="000B56F7"/>
    <w:rsid w:val="000B69E9"/>
    <w:rsid w:val="000B7B27"/>
    <w:rsid w:val="000C0851"/>
    <w:rsid w:val="000C0F11"/>
    <w:rsid w:val="000C2046"/>
    <w:rsid w:val="000C58D3"/>
    <w:rsid w:val="000C64FB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491C"/>
    <w:rsid w:val="000F67B8"/>
    <w:rsid w:val="000F7D1A"/>
    <w:rsid w:val="001006F7"/>
    <w:rsid w:val="00100D10"/>
    <w:rsid w:val="00102400"/>
    <w:rsid w:val="001045FB"/>
    <w:rsid w:val="001066CC"/>
    <w:rsid w:val="001146D8"/>
    <w:rsid w:val="0011683A"/>
    <w:rsid w:val="001179FD"/>
    <w:rsid w:val="00120120"/>
    <w:rsid w:val="00121EA6"/>
    <w:rsid w:val="00123CF1"/>
    <w:rsid w:val="00127E95"/>
    <w:rsid w:val="001310B5"/>
    <w:rsid w:val="00133314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05AD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2BD5"/>
    <w:rsid w:val="00183D28"/>
    <w:rsid w:val="00187BB9"/>
    <w:rsid w:val="00191055"/>
    <w:rsid w:val="00191AC6"/>
    <w:rsid w:val="00191D01"/>
    <w:rsid w:val="001938A9"/>
    <w:rsid w:val="001A3CCB"/>
    <w:rsid w:val="001A744E"/>
    <w:rsid w:val="001B18DF"/>
    <w:rsid w:val="001B2615"/>
    <w:rsid w:val="001B291E"/>
    <w:rsid w:val="001B2E68"/>
    <w:rsid w:val="001C0C47"/>
    <w:rsid w:val="001C2A11"/>
    <w:rsid w:val="001C3C91"/>
    <w:rsid w:val="001C3D44"/>
    <w:rsid w:val="001D0668"/>
    <w:rsid w:val="001D1673"/>
    <w:rsid w:val="001D1A1F"/>
    <w:rsid w:val="001D1B3C"/>
    <w:rsid w:val="001D2729"/>
    <w:rsid w:val="001E288D"/>
    <w:rsid w:val="001E37BA"/>
    <w:rsid w:val="001E54E9"/>
    <w:rsid w:val="001F0C55"/>
    <w:rsid w:val="001F1928"/>
    <w:rsid w:val="001F2D9A"/>
    <w:rsid w:val="001F3894"/>
    <w:rsid w:val="001F769A"/>
    <w:rsid w:val="00200BF1"/>
    <w:rsid w:val="002065C1"/>
    <w:rsid w:val="00213F66"/>
    <w:rsid w:val="00214FB7"/>
    <w:rsid w:val="0022098C"/>
    <w:rsid w:val="00222C1C"/>
    <w:rsid w:val="00223C4A"/>
    <w:rsid w:val="0023131E"/>
    <w:rsid w:val="00233151"/>
    <w:rsid w:val="002332D8"/>
    <w:rsid w:val="00234D8D"/>
    <w:rsid w:val="002351CD"/>
    <w:rsid w:val="00237509"/>
    <w:rsid w:val="002450C2"/>
    <w:rsid w:val="00245760"/>
    <w:rsid w:val="00245E6B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810EF"/>
    <w:rsid w:val="00282ACD"/>
    <w:rsid w:val="00282C97"/>
    <w:rsid w:val="00283178"/>
    <w:rsid w:val="00285241"/>
    <w:rsid w:val="00287CCC"/>
    <w:rsid w:val="0029264B"/>
    <w:rsid w:val="002A0284"/>
    <w:rsid w:val="002A0676"/>
    <w:rsid w:val="002A2BF5"/>
    <w:rsid w:val="002B1451"/>
    <w:rsid w:val="002B2877"/>
    <w:rsid w:val="002B2B17"/>
    <w:rsid w:val="002B40DB"/>
    <w:rsid w:val="002B72C2"/>
    <w:rsid w:val="002C3D87"/>
    <w:rsid w:val="002C699E"/>
    <w:rsid w:val="002C6BB9"/>
    <w:rsid w:val="002D1431"/>
    <w:rsid w:val="002D169D"/>
    <w:rsid w:val="002D5818"/>
    <w:rsid w:val="002D7737"/>
    <w:rsid w:val="002E03F5"/>
    <w:rsid w:val="002E6C6A"/>
    <w:rsid w:val="002F5981"/>
    <w:rsid w:val="00301624"/>
    <w:rsid w:val="003016F3"/>
    <w:rsid w:val="00301A0D"/>
    <w:rsid w:val="00302C3F"/>
    <w:rsid w:val="00310225"/>
    <w:rsid w:val="00310B01"/>
    <w:rsid w:val="00312F95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73821"/>
    <w:rsid w:val="00381019"/>
    <w:rsid w:val="00381B70"/>
    <w:rsid w:val="0039111E"/>
    <w:rsid w:val="00392D98"/>
    <w:rsid w:val="00393FE0"/>
    <w:rsid w:val="0039441A"/>
    <w:rsid w:val="003968C5"/>
    <w:rsid w:val="003A6246"/>
    <w:rsid w:val="003A69C1"/>
    <w:rsid w:val="003B1A05"/>
    <w:rsid w:val="003B1F9E"/>
    <w:rsid w:val="003B3A61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388D"/>
    <w:rsid w:val="00401AA9"/>
    <w:rsid w:val="00402BC9"/>
    <w:rsid w:val="0040345D"/>
    <w:rsid w:val="00405EA6"/>
    <w:rsid w:val="00410B71"/>
    <w:rsid w:val="00412A6B"/>
    <w:rsid w:val="00415D9F"/>
    <w:rsid w:val="0041641D"/>
    <w:rsid w:val="00416DED"/>
    <w:rsid w:val="0042469F"/>
    <w:rsid w:val="00425EF1"/>
    <w:rsid w:val="00426D79"/>
    <w:rsid w:val="0043247E"/>
    <w:rsid w:val="00451327"/>
    <w:rsid w:val="00453375"/>
    <w:rsid w:val="004535D0"/>
    <w:rsid w:val="0045409B"/>
    <w:rsid w:val="00454290"/>
    <w:rsid w:val="00456321"/>
    <w:rsid w:val="00462104"/>
    <w:rsid w:val="00462130"/>
    <w:rsid w:val="004661A9"/>
    <w:rsid w:val="004670BF"/>
    <w:rsid w:val="004726E1"/>
    <w:rsid w:val="004761EF"/>
    <w:rsid w:val="00477157"/>
    <w:rsid w:val="00484EBD"/>
    <w:rsid w:val="00487EAB"/>
    <w:rsid w:val="004904FD"/>
    <w:rsid w:val="0049228C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3844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1FD8"/>
    <w:rsid w:val="00503DDB"/>
    <w:rsid w:val="005121DC"/>
    <w:rsid w:val="005136F3"/>
    <w:rsid w:val="0051449B"/>
    <w:rsid w:val="00514749"/>
    <w:rsid w:val="0051489F"/>
    <w:rsid w:val="0051573E"/>
    <w:rsid w:val="00516A63"/>
    <w:rsid w:val="0052023C"/>
    <w:rsid w:val="00520833"/>
    <w:rsid w:val="0052140E"/>
    <w:rsid w:val="00522AB0"/>
    <w:rsid w:val="00522FA5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72D2"/>
    <w:rsid w:val="005779F8"/>
    <w:rsid w:val="0058162B"/>
    <w:rsid w:val="00583DC3"/>
    <w:rsid w:val="005906EA"/>
    <w:rsid w:val="00591A9D"/>
    <w:rsid w:val="00592E2D"/>
    <w:rsid w:val="00593131"/>
    <w:rsid w:val="00593AC7"/>
    <w:rsid w:val="00596940"/>
    <w:rsid w:val="00597434"/>
    <w:rsid w:val="005A1596"/>
    <w:rsid w:val="005A3B89"/>
    <w:rsid w:val="005A5E61"/>
    <w:rsid w:val="005A6F14"/>
    <w:rsid w:val="005B35F0"/>
    <w:rsid w:val="005C0EB8"/>
    <w:rsid w:val="005C7AFF"/>
    <w:rsid w:val="005D036B"/>
    <w:rsid w:val="005D3A96"/>
    <w:rsid w:val="005D6E86"/>
    <w:rsid w:val="005E2FE4"/>
    <w:rsid w:val="005E5B4B"/>
    <w:rsid w:val="005E7AD9"/>
    <w:rsid w:val="005F23C0"/>
    <w:rsid w:val="005F3214"/>
    <w:rsid w:val="005F3F65"/>
    <w:rsid w:val="005F6EE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4F63"/>
    <w:rsid w:val="00625D79"/>
    <w:rsid w:val="00632797"/>
    <w:rsid w:val="00632B06"/>
    <w:rsid w:val="006350DA"/>
    <w:rsid w:val="0063588A"/>
    <w:rsid w:val="00641060"/>
    <w:rsid w:val="00643F26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360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73EF4"/>
    <w:rsid w:val="00681FED"/>
    <w:rsid w:val="0068235D"/>
    <w:rsid w:val="00686C5A"/>
    <w:rsid w:val="006911F8"/>
    <w:rsid w:val="006934FC"/>
    <w:rsid w:val="00694443"/>
    <w:rsid w:val="00694A8B"/>
    <w:rsid w:val="006A65E6"/>
    <w:rsid w:val="006A6D54"/>
    <w:rsid w:val="006B4295"/>
    <w:rsid w:val="006B55DB"/>
    <w:rsid w:val="006C21CD"/>
    <w:rsid w:val="006C2CE2"/>
    <w:rsid w:val="006C3133"/>
    <w:rsid w:val="006C630B"/>
    <w:rsid w:val="006C73DC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2012"/>
    <w:rsid w:val="00743163"/>
    <w:rsid w:val="007527EE"/>
    <w:rsid w:val="007659CA"/>
    <w:rsid w:val="00770140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90FD8"/>
    <w:rsid w:val="007941FC"/>
    <w:rsid w:val="00794C38"/>
    <w:rsid w:val="00796F46"/>
    <w:rsid w:val="00797A0A"/>
    <w:rsid w:val="007A06FF"/>
    <w:rsid w:val="007A3284"/>
    <w:rsid w:val="007A3C1F"/>
    <w:rsid w:val="007B2F2B"/>
    <w:rsid w:val="007B359E"/>
    <w:rsid w:val="007B6BEB"/>
    <w:rsid w:val="007C13BA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4556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20F19"/>
    <w:rsid w:val="00820FE7"/>
    <w:rsid w:val="008236E0"/>
    <w:rsid w:val="00824D84"/>
    <w:rsid w:val="0083012F"/>
    <w:rsid w:val="00832FE1"/>
    <w:rsid w:val="0083437B"/>
    <w:rsid w:val="008346ED"/>
    <w:rsid w:val="00835EEB"/>
    <w:rsid w:val="008402F7"/>
    <w:rsid w:val="0084067F"/>
    <w:rsid w:val="00844375"/>
    <w:rsid w:val="00846AB9"/>
    <w:rsid w:val="00846E80"/>
    <w:rsid w:val="00850C92"/>
    <w:rsid w:val="00851852"/>
    <w:rsid w:val="008547D3"/>
    <w:rsid w:val="0085616B"/>
    <w:rsid w:val="00863B3A"/>
    <w:rsid w:val="00865D71"/>
    <w:rsid w:val="00871F0B"/>
    <w:rsid w:val="008728B6"/>
    <w:rsid w:val="00872C0D"/>
    <w:rsid w:val="008777B1"/>
    <w:rsid w:val="0088519E"/>
    <w:rsid w:val="00886EC4"/>
    <w:rsid w:val="00886F2C"/>
    <w:rsid w:val="00887C13"/>
    <w:rsid w:val="008920DA"/>
    <w:rsid w:val="008948C0"/>
    <w:rsid w:val="008A03C3"/>
    <w:rsid w:val="008B2B2F"/>
    <w:rsid w:val="008B799C"/>
    <w:rsid w:val="008C0989"/>
    <w:rsid w:val="008D0900"/>
    <w:rsid w:val="008D1E14"/>
    <w:rsid w:val="008D4925"/>
    <w:rsid w:val="008D7356"/>
    <w:rsid w:val="008E3746"/>
    <w:rsid w:val="008F1E8A"/>
    <w:rsid w:val="008F4A43"/>
    <w:rsid w:val="00900564"/>
    <w:rsid w:val="00902F15"/>
    <w:rsid w:val="0090521C"/>
    <w:rsid w:val="009053E1"/>
    <w:rsid w:val="0091479E"/>
    <w:rsid w:val="00917C9E"/>
    <w:rsid w:val="009200CB"/>
    <w:rsid w:val="009219EA"/>
    <w:rsid w:val="009244BB"/>
    <w:rsid w:val="009271EF"/>
    <w:rsid w:val="00931690"/>
    <w:rsid w:val="00931A1C"/>
    <w:rsid w:val="0093228C"/>
    <w:rsid w:val="00937F82"/>
    <w:rsid w:val="00940B5A"/>
    <w:rsid w:val="009421A6"/>
    <w:rsid w:val="00945AFF"/>
    <w:rsid w:val="009602CE"/>
    <w:rsid w:val="00962AE3"/>
    <w:rsid w:val="00965312"/>
    <w:rsid w:val="00970C2C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A0DDA"/>
    <w:rsid w:val="009A23B0"/>
    <w:rsid w:val="009A378C"/>
    <w:rsid w:val="009A3864"/>
    <w:rsid w:val="009A7B19"/>
    <w:rsid w:val="009B59BB"/>
    <w:rsid w:val="009C0ED4"/>
    <w:rsid w:val="009C2A31"/>
    <w:rsid w:val="009C4E09"/>
    <w:rsid w:val="009C7364"/>
    <w:rsid w:val="009D25BE"/>
    <w:rsid w:val="009E04C6"/>
    <w:rsid w:val="009E1293"/>
    <w:rsid w:val="009E1FF6"/>
    <w:rsid w:val="009E5941"/>
    <w:rsid w:val="009E5A2A"/>
    <w:rsid w:val="009F377A"/>
    <w:rsid w:val="009F4741"/>
    <w:rsid w:val="009F7773"/>
    <w:rsid w:val="00A01828"/>
    <w:rsid w:val="00A02EDE"/>
    <w:rsid w:val="00A040AD"/>
    <w:rsid w:val="00A04185"/>
    <w:rsid w:val="00A041DC"/>
    <w:rsid w:val="00A04CD0"/>
    <w:rsid w:val="00A050EE"/>
    <w:rsid w:val="00A058AF"/>
    <w:rsid w:val="00A1076D"/>
    <w:rsid w:val="00A1113C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43907"/>
    <w:rsid w:val="00A45ADA"/>
    <w:rsid w:val="00A46ABB"/>
    <w:rsid w:val="00A474AD"/>
    <w:rsid w:val="00A475CE"/>
    <w:rsid w:val="00A479B9"/>
    <w:rsid w:val="00A53A38"/>
    <w:rsid w:val="00A56E6A"/>
    <w:rsid w:val="00A57414"/>
    <w:rsid w:val="00A601F0"/>
    <w:rsid w:val="00A67F0D"/>
    <w:rsid w:val="00A75A45"/>
    <w:rsid w:val="00A77D89"/>
    <w:rsid w:val="00A77E20"/>
    <w:rsid w:val="00A80391"/>
    <w:rsid w:val="00A8090B"/>
    <w:rsid w:val="00A8499D"/>
    <w:rsid w:val="00A86156"/>
    <w:rsid w:val="00A90886"/>
    <w:rsid w:val="00A94D33"/>
    <w:rsid w:val="00AA028A"/>
    <w:rsid w:val="00AA0E27"/>
    <w:rsid w:val="00AA3D60"/>
    <w:rsid w:val="00AA4BAF"/>
    <w:rsid w:val="00AA7B22"/>
    <w:rsid w:val="00AB1BE8"/>
    <w:rsid w:val="00AB346D"/>
    <w:rsid w:val="00AB470B"/>
    <w:rsid w:val="00AB4C13"/>
    <w:rsid w:val="00AB580C"/>
    <w:rsid w:val="00AB78BC"/>
    <w:rsid w:val="00AC5570"/>
    <w:rsid w:val="00AC580F"/>
    <w:rsid w:val="00AC60A6"/>
    <w:rsid w:val="00AC769C"/>
    <w:rsid w:val="00AD01D6"/>
    <w:rsid w:val="00AD4D08"/>
    <w:rsid w:val="00AD565C"/>
    <w:rsid w:val="00AD7BB7"/>
    <w:rsid w:val="00AE238A"/>
    <w:rsid w:val="00AE28CB"/>
    <w:rsid w:val="00AE6FAA"/>
    <w:rsid w:val="00AE7CEE"/>
    <w:rsid w:val="00AF1A24"/>
    <w:rsid w:val="00AF4D4E"/>
    <w:rsid w:val="00B07D82"/>
    <w:rsid w:val="00B10338"/>
    <w:rsid w:val="00B12026"/>
    <w:rsid w:val="00B138A7"/>
    <w:rsid w:val="00B1659A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7488"/>
    <w:rsid w:val="00B43FFC"/>
    <w:rsid w:val="00B45495"/>
    <w:rsid w:val="00B459EF"/>
    <w:rsid w:val="00B45C3E"/>
    <w:rsid w:val="00B470FA"/>
    <w:rsid w:val="00B47E3C"/>
    <w:rsid w:val="00B512C1"/>
    <w:rsid w:val="00B519E9"/>
    <w:rsid w:val="00B528A0"/>
    <w:rsid w:val="00B53078"/>
    <w:rsid w:val="00B54790"/>
    <w:rsid w:val="00B5598F"/>
    <w:rsid w:val="00B630A8"/>
    <w:rsid w:val="00B6425C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A0A95"/>
    <w:rsid w:val="00BA1209"/>
    <w:rsid w:val="00BA29DC"/>
    <w:rsid w:val="00BA2A27"/>
    <w:rsid w:val="00BA34A2"/>
    <w:rsid w:val="00BA3715"/>
    <w:rsid w:val="00BA3BFE"/>
    <w:rsid w:val="00BA4D8A"/>
    <w:rsid w:val="00BA6201"/>
    <w:rsid w:val="00BA6C0F"/>
    <w:rsid w:val="00BA711B"/>
    <w:rsid w:val="00BB5BD6"/>
    <w:rsid w:val="00BC253B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7A0"/>
    <w:rsid w:val="00BE3995"/>
    <w:rsid w:val="00BE4C78"/>
    <w:rsid w:val="00BE4CB3"/>
    <w:rsid w:val="00BE4DBD"/>
    <w:rsid w:val="00BE5606"/>
    <w:rsid w:val="00BE6475"/>
    <w:rsid w:val="00BF467D"/>
    <w:rsid w:val="00BF6ADD"/>
    <w:rsid w:val="00C0138E"/>
    <w:rsid w:val="00C01760"/>
    <w:rsid w:val="00C01F75"/>
    <w:rsid w:val="00C035D7"/>
    <w:rsid w:val="00C04A89"/>
    <w:rsid w:val="00C1280A"/>
    <w:rsid w:val="00C13A76"/>
    <w:rsid w:val="00C13CC8"/>
    <w:rsid w:val="00C1485D"/>
    <w:rsid w:val="00C20CD3"/>
    <w:rsid w:val="00C2233B"/>
    <w:rsid w:val="00C31F2C"/>
    <w:rsid w:val="00C32F7B"/>
    <w:rsid w:val="00C34127"/>
    <w:rsid w:val="00C3430D"/>
    <w:rsid w:val="00C37D63"/>
    <w:rsid w:val="00C42267"/>
    <w:rsid w:val="00C4243C"/>
    <w:rsid w:val="00C46E96"/>
    <w:rsid w:val="00C51353"/>
    <w:rsid w:val="00C52C1B"/>
    <w:rsid w:val="00C52DB1"/>
    <w:rsid w:val="00C5322B"/>
    <w:rsid w:val="00C534DE"/>
    <w:rsid w:val="00C57CD6"/>
    <w:rsid w:val="00C60E3C"/>
    <w:rsid w:val="00C611BE"/>
    <w:rsid w:val="00C64A67"/>
    <w:rsid w:val="00C65771"/>
    <w:rsid w:val="00C678B3"/>
    <w:rsid w:val="00C7262A"/>
    <w:rsid w:val="00C72DAB"/>
    <w:rsid w:val="00C75407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C1872"/>
    <w:rsid w:val="00CC4568"/>
    <w:rsid w:val="00CC5610"/>
    <w:rsid w:val="00CC7452"/>
    <w:rsid w:val="00CC7E95"/>
    <w:rsid w:val="00CD083C"/>
    <w:rsid w:val="00CD127A"/>
    <w:rsid w:val="00CD7E73"/>
    <w:rsid w:val="00CE4B64"/>
    <w:rsid w:val="00CE4ED9"/>
    <w:rsid w:val="00CE77EC"/>
    <w:rsid w:val="00CF2F8F"/>
    <w:rsid w:val="00D01737"/>
    <w:rsid w:val="00D11257"/>
    <w:rsid w:val="00D11DD1"/>
    <w:rsid w:val="00D126C6"/>
    <w:rsid w:val="00D138B0"/>
    <w:rsid w:val="00D146F4"/>
    <w:rsid w:val="00D2185A"/>
    <w:rsid w:val="00D22CD7"/>
    <w:rsid w:val="00D25219"/>
    <w:rsid w:val="00D25806"/>
    <w:rsid w:val="00D36DBF"/>
    <w:rsid w:val="00D37C82"/>
    <w:rsid w:val="00D40430"/>
    <w:rsid w:val="00D453DE"/>
    <w:rsid w:val="00D45C37"/>
    <w:rsid w:val="00D50564"/>
    <w:rsid w:val="00D50E6B"/>
    <w:rsid w:val="00D52475"/>
    <w:rsid w:val="00D54030"/>
    <w:rsid w:val="00D573E9"/>
    <w:rsid w:val="00D62F61"/>
    <w:rsid w:val="00D643F3"/>
    <w:rsid w:val="00D670F7"/>
    <w:rsid w:val="00D71222"/>
    <w:rsid w:val="00D724E0"/>
    <w:rsid w:val="00D77673"/>
    <w:rsid w:val="00D77955"/>
    <w:rsid w:val="00D81950"/>
    <w:rsid w:val="00D8214A"/>
    <w:rsid w:val="00D82A0C"/>
    <w:rsid w:val="00D84E45"/>
    <w:rsid w:val="00D8519E"/>
    <w:rsid w:val="00D85B4A"/>
    <w:rsid w:val="00D92DFB"/>
    <w:rsid w:val="00D9496C"/>
    <w:rsid w:val="00D97125"/>
    <w:rsid w:val="00DA10AF"/>
    <w:rsid w:val="00DA2872"/>
    <w:rsid w:val="00DA4AB3"/>
    <w:rsid w:val="00DA4ADA"/>
    <w:rsid w:val="00DA6719"/>
    <w:rsid w:val="00DA6971"/>
    <w:rsid w:val="00DB26CF"/>
    <w:rsid w:val="00DB4681"/>
    <w:rsid w:val="00DB5C62"/>
    <w:rsid w:val="00DC146F"/>
    <w:rsid w:val="00DC1A1A"/>
    <w:rsid w:val="00DC4B78"/>
    <w:rsid w:val="00DC4D6F"/>
    <w:rsid w:val="00DD121D"/>
    <w:rsid w:val="00DD3F70"/>
    <w:rsid w:val="00DD4802"/>
    <w:rsid w:val="00DD4F96"/>
    <w:rsid w:val="00DD692D"/>
    <w:rsid w:val="00DE2402"/>
    <w:rsid w:val="00DE3201"/>
    <w:rsid w:val="00DE6B04"/>
    <w:rsid w:val="00DF1F55"/>
    <w:rsid w:val="00DF3861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58D2"/>
    <w:rsid w:val="00E37D5D"/>
    <w:rsid w:val="00E432E6"/>
    <w:rsid w:val="00E43E19"/>
    <w:rsid w:val="00E46267"/>
    <w:rsid w:val="00E502A8"/>
    <w:rsid w:val="00E5154D"/>
    <w:rsid w:val="00E535A6"/>
    <w:rsid w:val="00E5377F"/>
    <w:rsid w:val="00E53F8E"/>
    <w:rsid w:val="00E54098"/>
    <w:rsid w:val="00E54341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2727"/>
    <w:rsid w:val="00EC5A06"/>
    <w:rsid w:val="00EC5A0C"/>
    <w:rsid w:val="00EC5FCB"/>
    <w:rsid w:val="00ED022B"/>
    <w:rsid w:val="00ED156C"/>
    <w:rsid w:val="00ED22B8"/>
    <w:rsid w:val="00ED3A93"/>
    <w:rsid w:val="00ED4024"/>
    <w:rsid w:val="00ED405E"/>
    <w:rsid w:val="00ED63D1"/>
    <w:rsid w:val="00ED7EF4"/>
    <w:rsid w:val="00EE682B"/>
    <w:rsid w:val="00EF0292"/>
    <w:rsid w:val="00EF2CAF"/>
    <w:rsid w:val="00EF3F03"/>
    <w:rsid w:val="00EF3F81"/>
    <w:rsid w:val="00EF42D2"/>
    <w:rsid w:val="00F01E3C"/>
    <w:rsid w:val="00F037D7"/>
    <w:rsid w:val="00F038DD"/>
    <w:rsid w:val="00F0496C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92160"/>
    <w:rsid w:val="00F94FCA"/>
    <w:rsid w:val="00FA05F9"/>
    <w:rsid w:val="00FA70BD"/>
    <w:rsid w:val="00FB0CBE"/>
    <w:rsid w:val="00FB1B93"/>
    <w:rsid w:val="00FB2825"/>
    <w:rsid w:val="00FB3889"/>
    <w:rsid w:val="00FB4409"/>
    <w:rsid w:val="00FB6DE5"/>
    <w:rsid w:val="00FC02B2"/>
    <w:rsid w:val="00FC4985"/>
    <w:rsid w:val="00FC5486"/>
    <w:rsid w:val="00FC7FC4"/>
    <w:rsid w:val="00FD4F3A"/>
    <w:rsid w:val="00FD57BC"/>
    <w:rsid w:val="00FD6CF8"/>
    <w:rsid w:val="00FD6D9C"/>
    <w:rsid w:val="00FE0463"/>
    <w:rsid w:val="00FE13AA"/>
    <w:rsid w:val="00FE56AF"/>
    <w:rsid w:val="00FE6370"/>
    <w:rsid w:val="03C0D853"/>
    <w:rsid w:val="0823ECD1"/>
    <w:rsid w:val="3DB10A81"/>
    <w:rsid w:val="4A2D2BE5"/>
    <w:rsid w:val="4D8EC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A81C696"/>
  <w15:docId w15:val="{5103B37E-8642-4274-9A1A-C8F2185F8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43E19"/>
    <w:pPr>
      <w:keepNext/>
      <w:keepLines/>
      <w:spacing w:before="40" w:after="0"/>
      <w:outlineLvl w:val="1"/>
    </w:pPr>
    <w:rPr>
      <w:rFonts w:ascii="Arial" w:eastAsiaTheme="majorEastAsia" w:hAnsi="Arial" w:cs="Arial"/>
      <w:b/>
      <w:bCs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C09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43E19"/>
    <w:rPr>
      <w:rFonts w:ascii="Arial" w:eastAsiaTheme="majorEastAsia" w:hAnsi="Arial" w:cs="Arial"/>
      <w:b/>
      <w:bCs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C098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Testosegnaposto">
    <w:name w:val="Placeholder Text"/>
    <w:basedOn w:val="Carpredefinitoparagrafo"/>
    <w:uiPriority w:val="99"/>
    <w:semiHidden/>
    <w:rsid w:val="00872C0D"/>
    <w:rPr>
      <w:color w:val="666666"/>
    </w:rPr>
  </w:style>
  <w:style w:type="paragraph" w:styleId="NormaleWeb">
    <w:name w:val="Normal (Web)"/>
    <w:basedOn w:val="Normale"/>
    <w:uiPriority w:val="99"/>
    <w:semiHidden/>
    <w:unhideWhenUsed/>
    <w:rsid w:val="0038101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30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2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7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31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563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076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097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2510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9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62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86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691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751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402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777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68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39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3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28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2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1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5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0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7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7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rid.cereda\Downloads\D3.%20Modello%20Diari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EDD90D491DB4FA5AD1472410DF9416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DCD8568-96D0-41BD-BED2-5E2D5B4C69E2}"/>
      </w:docPartPr>
      <w:docPartBody>
        <w:p w:rsidR="00DE4EBE" w:rsidRDefault="0080736A" w:rsidP="0080736A">
          <w:pPr>
            <w:pStyle w:val="EEDD90D491DB4FA5AD1472410DF941641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  <w:docPart>
      <w:docPartPr>
        <w:name w:val="A99F6FF124534E1D97965DDBA679A1CB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5D9599B5-CB14-4CD1-8961-57CA9C452303}"/>
      </w:docPartPr>
      <w:docPartBody>
        <w:p w:rsidR="00DE4EBE" w:rsidRDefault="0080736A" w:rsidP="0080736A">
          <w:pPr>
            <w:pStyle w:val="A99F6FF124534E1D97965DDBA679A1CB1"/>
          </w:pPr>
          <w:r w:rsidRPr="00103864">
            <w:rPr>
              <w:rStyle w:val="Testosegnaposto"/>
            </w:rPr>
            <w:t xml:space="preserve">Fare clic o toccare qui per </w:t>
          </w:r>
          <w:r>
            <w:rPr>
              <w:rStyle w:val="Testosegnaposto"/>
            </w:rPr>
            <w:t>immettere</w:t>
          </w:r>
          <w:r w:rsidRPr="00103864">
            <w:rPr>
              <w:rStyle w:val="Testosegnaposto"/>
            </w:rPr>
            <w:t xml:space="preserve"> il testo.</w:t>
          </w:r>
        </w:p>
      </w:docPartBody>
    </w:docPart>
    <w:docPart>
      <w:docPartPr>
        <w:name w:val="4C2CC26A3EC74927822D1942EB57EFE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0082731-2137-4C5A-B432-D74B86D4B40E}"/>
      </w:docPartPr>
      <w:docPartBody>
        <w:p w:rsidR="00007ED5" w:rsidRDefault="009A40B4" w:rsidP="009A40B4">
          <w:pPr>
            <w:pStyle w:val="4C2CC26A3EC74927822D1942EB57EFE4"/>
          </w:pPr>
          <w:r w:rsidRPr="00103864">
            <w:rPr>
              <w:rStyle w:val="Testosegnaposto"/>
            </w:rPr>
            <w:t xml:space="preserve">Fare clic o toccare qui per </w:t>
          </w:r>
          <w:r>
            <w:rPr>
              <w:rStyle w:val="Testosegnaposto"/>
            </w:rPr>
            <w:t>immettere</w:t>
          </w:r>
          <w:r w:rsidRPr="00103864">
            <w:rPr>
              <w:rStyle w:val="Testosegnaposto"/>
            </w:rPr>
            <w:t xml:space="preserve"> il testo.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BC"/>
    <w:rsid w:val="00007ED5"/>
    <w:rsid w:val="00055E49"/>
    <w:rsid w:val="00285241"/>
    <w:rsid w:val="003B10C7"/>
    <w:rsid w:val="003B3A61"/>
    <w:rsid w:val="00491154"/>
    <w:rsid w:val="0063160F"/>
    <w:rsid w:val="0063588A"/>
    <w:rsid w:val="00662FAC"/>
    <w:rsid w:val="007236A8"/>
    <w:rsid w:val="007659CA"/>
    <w:rsid w:val="00791A87"/>
    <w:rsid w:val="007F4556"/>
    <w:rsid w:val="0080736A"/>
    <w:rsid w:val="0090521C"/>
    <w:rsid w:val="009A40B4"/>
    <w:rsid w:val="00A04185"/>
    <w:rsid w:val="00AB4C13"/>
    <w:rsid w:val="00AF4921"/>
    <w:rsid w:val="00B459EF"/>
    <w:rsid w:val="00BA3715"/>
    <w:rsid w:val="00BE72BC"/>
    <w:rsid w:val="00DE2402"/>
    <w:rsid w:val="00DE4EBE"/>
    <w:rsid w:val="00E01ACF"/>
    <w:rsid w:val="00EC5A06"/>
    <w:rsid w:val="00EF3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CH" w:eastAsia="it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9A40B4"/>
    <w:rPr>
      <w:color w:val="666666"/>
    </w:rPr>
  </w:style>
  <w:style w:type="paragraph" w:customStyle="1" w:styleId="EEDD90D491DB4FA5AD1472410DF941641">
    <w:name w:val="EEDD90D491DB4FA5AD1472410DF94164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A99F6FF124534E1D97965DDBA679A1CB1">
    <w:name w:val="A99F6FF124534E1D97965DDBA679A1CB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4C2CC26A3EC74927822D1942EB57EFE4">
    <w:name w:val="4C2CC26A3EC74927822D1942EB57EFE4"/>
    <w:rsid w:val="009A40B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D3. Modello Diario.dotx</Template>
  <TotalTime>548</TotalTime>
  <Pages>2</Pages>
  <Words>221</Words>
  <Characters>1263</Characters>
  <Application>Microsoft Office Word</Application>
  <DocSecurity>0</DocSecurity>
  <Lines>10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Nome Progetto: Gestione ore</Company>
  <LinksUpToDate>false</LinksUpToDate>
  <CharactersWithSpaces>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Cereda</dc:creator>
  <cp:keywords/>
  <dc:description/>
  <cp:lastModifiedBy>pvl278@cpt.local</cp:lastModifiedBy>
  <cp:revision>41</cp:revision>
  <cp:lastPrinted>2017-03-29T10:57:00Z</cp:lastPrinted>
  <dcterms:created xsi:type="dcterms:W3CDTF">2026-01-28T07:21:00Z</dcterms:created>
  <dcterms:modified xsi:type="dcterms:W3CDTF">2026-02-03T14:33:00Z</dcterms:modified>
</cp:coreProperties>
</file>