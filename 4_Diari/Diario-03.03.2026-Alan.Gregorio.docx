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147483A" w:rsidR="005D6E86" w:rsidRPr="001D1B3C" w:rsidRDefault="000723B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EB38B2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54B738A" w:rsidR="005D6E86" w:rsidRPr="001D1B3C" w:rsidRDefault="0077642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38B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EB38B2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1</w:t>
            </w:r>
            <w:r w:rsidR="00EB38B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EB38B2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E0961AD" w14:textId="68DA74ED" w:rsidR="00A619C7" w:rsidRDefault="00312F95" w:rsidP="00A0232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E441D5">
              <w:rPr>
                <w:rFonts w:ascii="Arial" w:hAnsi="Arial" w:cs="Arial"/>
              </w:rPr>
              <w:t xml:space="preserve">Sistemato i log e gli errori e messi in italiano, in seguito ho corretto il rifiuto del certificato medico da parte del docente di classe 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16CF206E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E441D5">
              <w:rPr>
                <w:rFonts w:ascii="Arial" w:hAnsi="Arial" w:cs="Arial"/>
              </w:rPr>
              <w:t xml:space="preserve">Ho discusso con Poncini a riguardo di quanto tempo devo tenere i log, e in seguito ho testato con diverse quantità di log le performance del </w:t>
            </w:r>
            <w:proofErr w:type="spellStart"/>
            <w:r w:rsidR="00E441D5">
              <w:rPr>
                <w:rFonts w:ascii="Arial" w:hAnsi="Arial" w:cs="Arial"/>
              </w:rPr>
              <w:t>db</w:t>
            </w:r>
            <w:proofErr w:type="spellEnd"/>
            <w:r w:rsidR="00E441D5">
              <w:rPr>
                <w:rFonts w:ascii="Arial" w:hAnsi="Arial" w:cs="Arial"/>
              </w:rPr>
              <w:t xml:space="preserve"> per capire quanto tempo riesco a tenere i log. E ho ottimizzato e migliorato le query per quanto le quantità di log sono molto più importanti</w:t>
            </w:r>
          </w:p>
          <w:p w14:paraId="35A9EF23" w14:textId="77777777" w:rsidR="0077642E" w:rsidRPr="0077642E" w:rsidRDefault="0077642E" w:rsidP="0077642E">
            <w:pPr>
              <w:pStyle w:val="Paragrafoelenco"/>
              <w:rPr>
                <w:rFonts w:ascii="Arial" w:hAnsi="Arial" w:cs="Arial"/>
              </w:rPr>
            </w:pPr>
          </w:p>
          <w:p w14:paraId="591D193E" w14:textId="77777777" w:rsidR="00E441D5" w:rsidRDefault="0077642E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441D5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E441D5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</w:t>
            </w:r>
            <w:r w:rsidR="00E441D5">
              <w:rPr>
                <w:rFonts w:ascii="Arial" w:hAnsi="Arial" w:cs="Arial"/>
              </w:rPr>
              <w:t>14</w:t>
            </w:r>
            <w:r>
              <w:rPr>
                <w:rFonts w:ascii="Arial" w:hAnsi="Arial" w:cs="Arial"/>
              </w:rPr>
              <w:t xml:space="preserve">:00: </w:t>
            </w:r>
            <w:r w:rsidR="00E441D5">
              <w:rPr>
                <w:rFonts w:ascii="Arial" w:hAnsi="Arial" w:cs="Arial"/>
              </w:rPr>
              <w:t xml:space="preserve">Sistemato degli errori discussi ieri come nomi invertiti nel import dei </w:t>
            </w:r>
            <w:proofErr w:type="spellStart"/>
            <w:r w:rsidR="00E441D5">
              <w:rPr>
                <w:rFonts w:ascii="Arial" w:hAnsi="Arial" w:cs="Arial"/>
              </w:rPr>
              <w:t>gagi</w:t>
            </w:r>
            <w:proofErr w:type="spellEnd"/>
            <w:r w:rsidR="00E441D5">
              <w:rPr>
                <w:rFonts w:ascii="Arial" w:hAnsi="Arial" w:cs="Arial"/>
              </w:rPr>
              <w:t xml:space="preserve">, Dashboard studente, sistemato dashboard docente di classe </w:t>
            </w:r>
          </w:p>
          <w:p w14:paraId="4C5E3A43" w14:textId="77777777" w:rsidR="00E441D5" w:rsidRPr="00E441D5" w:rsidRDefault="00E441D5" w:rsidP="00E441D5">
            <w:pPr>
              <w:pStyle w:val="Paragrafoelenco"/>
              <w:rPr>
                <w:rFonts w:ascii="Arial" w:hAnsi="Arial" w:cs="Arial"/>
              </w:rPr>
            </w:pPr>
          </w:p>
          <w:p w14:paraId="2EB3755B" w14:textId="675467BD" w:rsidR="0077642E" w:rsidRDefault="00E441D5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– 15:45: </w:t>
            </w:r>
            <w:r w:rsidR="000E7B8C">
              <w:rPr>
                <w:rFonts w:ascii="Arial" w:hAnsi="Arial" w:cs="Arial"/>
              </w:rPr>
              <w:t>Controlla la gestione del flusso del assenza e creato dei test per la gestione del flusso del assenza</w:t>
            </w:r>
            <w:r w:rsidR="008B0FFB">
              <w:rPr>
                <w:rFonts w:ascii="Arial" w:hAnsi="Arial" w:cs="Arial"/>
              </w:rPr>
              <w:t>, finito e completato la firma tramite token dal tutore legale e tolta la funzione del tutore legale principale e fatto che ogni tutore riceve il link col token</w:t>
            </w:r>
          </w:p>
          <w:p w14:paraId="3BDFF3E9" w14:textId="1BA9F3E8" w:rsidR="00227E26" w:rsidRPr="00E67E22" w:rsidRDefault="00227E26" w:rsidP="00E67E22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5D7EC35D" w:rsidR="00F02A62" w:rsidRPr="00E441D5" w:rsidRDefault="00E441D5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441D5">
              <w:rPr>
                <w:rFonts w:ascii="Arial" w:hAnsi="Arial" w:cs="Arial"/>
              </w:rPr>
              <w:t>Capire cosa succede se un allievo non mettere entro i 10 giorni il certificato medico in un’assenza che è obbligatoria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F2662C0" w:rsidR="00632B06" w:rsidRPr="00C46E96" w:rsidRDefault="000723BA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C44ACB7" w:rsidR="00D536CA" w:rsidRPr="00581BF5" w:rsidRDefault="00E67E22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flusso gestione assenze e iniziare quello per i congedi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54B226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22457759" w14:textId="5C1988CD" w:rsidR="00872C0D" w:rsidRDefault="00EB38B2" w:rsidP="00E67E2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 xml:space="preserve">stimando 200 allievi con circa 40 che fanno ritardi / </w:t>
          </w:r>
          <w:proofErr w:type="spellStart"/>
          <w:r w:rsidRPr="00EB38B2">
            <w:rPr>
              <w:rFonts w:ascii="Arial" w:hAnsi="Arial" w:cs="Arial"/>
            </w:rPr>
            <w:t>asseze</w:t>
          </w:r>
          <w:proofErr w:type="spellEnd"/>
          <w:r w:rsidRPr="00EB38B2">
            <w:rPr>
              <w:rFonts w:ascii="Arial" w:hAnsi="Arial" w:cs="Arial"/>
            </w:rPr>
            <w:t xml:space="preserve"> / concedi quanto </w:t>
          </w:r>
          <w:proofErr w:type="spellStart"/>
          <w:r w:rsidRPr="00EB38B2">
            <w:rPr>
              <w:rFonts w:ascii="Arial" w:hAnsi="Arial" w:cs="Arial"/>
            </w:rPr>
            <w:t>idventa</w:t>
          </w:r>
          <w:proofErr w:type="spellEnd"/>
          <w:r w:rsidRPr="00EB38B2">
            <w:rPr>
              <w:rFonts w:ascii="Arial" w:hAnsi="Arial" w:cs="Arial"/>
            </w:rPr>
            <w:t xml:space="preserve"> pesate il </w:t>
          </w:r>
          <w:proofErr w:type="spellStart"/>
          <w:r w:rsidRPr="00EB38B2">
            <w:rPr>
              <w:rFonts w:ascii="Arial" w:hAnsi="Arial" w:cs="Arial"/>
            </w:rPr>
            <w:t>db</w:t>
          </w:r>
          <w:proofErr w:type="spellEnd"/>
          <w:r w:rsidRPr="00EB38B2">
            <w:rPr>
              <w:rFonts w:ascii="Arial" w:hAnsi="Arial" w:cs="Arial"/>
            </w:rPr>
            <w:t xml:space="preserve"> per circa 2 anni o se li tengo 14 mesi</w:t>
          </w:r>
        </w:p>
        <w:p w14:paraId="70E086F2" w14:textId="77777777" w:rsidR="00B378D3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C0EA160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Stima fatta sul codice attuale:</w:t>
          </w:r>
        </w:p>
        <w:p w14:paraId="28518FD5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•</w:t>
          </w:r>
        </w:p>
        <w:p w14:paraId="5C079B72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 xml:space="preserve">I </w:t>
          </w:r>
          <w:proofErr w:type="spellStart"/>
          <w:r w:rsidRPr="00EB38B2">
            <w:rPr>
              <w:rFonts w:ascii="Arial" w:hAnsi="Arial" w:cs="Arial"/>
            </w:rPr>
            <w:t>operation_logs</w:t>
          </w:r>
          <w:proofErr w:type="spellEnd"/>
          <w:r w:rsidRPr="00EB38B2">
            <w:rPr>
              <w:rFonts w:ascii="Arial" w:hAnsi="Arial" w:cs="Arial"/>
            </w:rPr>
            <w:t xml:space="preserve"> vengono generati soprattutto nel flusso assenze (creazione, invio mail firma, firma tutore, decisione docente, certificati).</w:t>
          </w:r>
        </w:p>
        <w:p w14:paraId="2AE33FAE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•</w:t>
          </w:r>
        </w:p>
        <w:p w14:paraId="6B0EB2D3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 xml:space="preserve">Per ritardi e congedi nel codice attuale non </w:t>
          </w:r>
          <w:proofErr w:type="spellStart"/>
          <w:r w:rsidRPr="00EB38B2">
            <w:rPr>
              <w:rFonts w:ascii="Arial" w:hAnsi="Arial" w:cs="Arial"/>
            </w:rPr>
            <w:t>c’e</w:t>
          </w:r>
          <w:proofErr w:type="spellEnd"/>
          <w:r w:rsidRPr="00EB38B2">
            <w:rPr>
              <w:rFonts w:ascii="Arial" w:hAnsi="Arial" w:cs="Arial"/>
            </w:rPr>
            <w:t xml:space="preserve"> lo stesso </w:t>
          </w:r>
          <w:proofErr w:type="spellStart"/>
          <w:r w:rsidRPr="00EB38B2">
            <w:rPr>
              <w:rFonts w:ascii="Arial" w:hAnsi="Arial" w:cs="Arial"/>
            </w:rPr>
            <w:t>logging</w:t>
          </w:r>
          <w:proofErr w:type="spellEnd"/>
          <w:r w:rsidRPr="00EB38B2">
            <w:rPr>
              <w:rFonts w:ascii="Arial" w:hAnsi="Arial" w:cs="Arial"/>
            </w:rPr>
            <w:t xml:space="preserve"> operativo.</w:t>
          </w:r>
        </w:p>
        <w:p w14:paraId="2DEF46D5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•</w:t>
          </w:r>
        </w:p>
        <w:p w14:paraId="4F7D2EB9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Media realistica: 4-6 log per ogni assenza.</w:t>
          </w:r>
        </w:p>
        <w:p w14:paraId="107644C7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•</w:t>
          </w:r>
        </w:p>
        <w:p w14:paraId="24394A68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 xml:space="preserve">Peso medio per riga </w:t>
          </w:r>
          <w:proofErr w:type="spellStart"/>
          <w:r w:rsidRPr="00EB38B2">
            <w:rPr>
              <w:rFonts w:ascii="Arial" w:hAnsi="Arial" w:cs="Arial"/>
            </w:rPr>
            <w:t>operation_logs</w:t>
          </w:r>
          <w:proofErr w:type="spellEnd"/>
          <w:r w:rsidRPr="00EB38B2">
            <w:rPr>
              <w:rFonts w:ascii="Arial" w:hAnsi="Arial" w:cs="Arial"/>
            </w:rPr>
            <w:t xml:space="preserve"> (con payload JSON + indici): circa 0.5-0.65 KB.</w:t>
          </w:r>
        </w:p>
        <w:p w14:paraId="44E82F87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 xml:space="preserve">Con </w:t>
          </w:r>
          <w:proofErr w:type="spellStart"/>
          <w:r w:rsidRPr="00EB38B2">
            <w:rPr>
              <w:rFonts w:ascii="Arial" w:hAnsi="Arial" w:cs="Arial"/>
            </w:rPr>
            <w:t>retention</w:t>
          </w:r>
          <w:proofErr w:type="spellEnd"/>
          <w:r w:rsidRPr="00EB38B2">
            <w:rPr>
              <w:rFonts w:ascii="Arial" w:hAnsi="Arial" w:cs="Arial"/>
            </w:rPr>
            <w:t xml:space="preserve"> a 14 mesi (e cancellazione dei log </w:t>
          </w:r>
          <w:proofErr w:type="spellStart"/>
          <w:r w:rsidRPr="00EB38B2">
            <w:rPr>
              <w:rFonts w:ascii="Arial" w:hAnsi="Arial" w:cs="Arial"/>
            </w:rPr>
            <w:t>piu</w:t>
          </w:r>
          <w:proofErr w:type="spellEnd"/>
          <w:r w:rsidRPr="00EB38B2">
            <w:rPr>
              <w:rFonts w:ascii="Arial" w:hAnsi="Arial" w:cs="Arial"/>
            </w:rPr>
            <w:t xml:space="preserve"> vecchi), su ~300 giorni scolastici:</w:t>
          </w:r>
        </w:p>
        <w:p w14:paraId="1A742D48" w14:textId="77777777" w:rsidR="00EB38B2" w:rsidRPr="00EB38B2" w:rsidRDefault="00EB38B2" w:rsidP="00EB38B2">
          <w:pPr>
            <w:pStyle w:val="Nessunaspaziatura"/>
            <w:rPr>
              <w:rFonts w:ascii="Arial" w:hAnsi="Arial" w:cs="Arial"/>
            </w:rPr>
          </w:pPr>
          <w:r w:rsidRPr="00EB38B2">
            <w:rPr>
              <w:rFonts w:ascii="Arial" w:hAnsi="Arial" w:cs="Arial"/>
            </w:rPr>
            <w:t>1.</w:t>
          </w:r>
        </w:p>
        <w:p w14:paraId="640ED767" w14:textId="04AE7F71" w:rsidR="00B05FD8" w:rsidRPr="00A619C7" w:rsidRDefault="00000000" w:rsidP="00EB38B2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30315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3F2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B93E76E" w:rsidR="00624F63" w:rsidRPr="001D1B3C" w:rsidRDefault="000723B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Ricerca manuale</w:t>
          </w:r>
          <w:r w:rsidR="00EB38B2">
            <w:rPr>
              <w:rFonts w:ascii="Arial" w:hAnsi="Arial" w:cs="Arial"/>
            </w:rPr>
            <w:t xml:space="preserve"> e stima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C7119" w14:textId="77777777" w:rsidR="00F604D3" w:rsidRDefault="00F604D3" w:rsidP="00DC1A1A">
      <w:pPr>
        <w:spacing w:after="0" w:line="240" w:lineRule="auto"/>
      </w:pPr>
      <w:r>
        <w:separator/>
      </w:r>
    </w:p>
    <w:p w14:paraId="4FBBBBE0" w14:textId="77777777" w:rsidR="00F604D3" w:rsidRDefault="00F604D3"/>
    <w:p w14:paraId="70235A83" w14:textId="77777777" w:rsidR="00F604D3" w:rsidRDefault="00F604D3" w:rsidP="00454290"/>
  </w:endnote>
  <w:endnote w:type="continuationSeparator" w:id="0">
    <w:p w14:paraId="1653A4C6" w14:textId="77777777" w:rsidR="00F604D3" w:rsidRDefault="00F604D3" w:rsidP="00DC1A1A">
      <w:pPr>
        <w:spacing w:after="0" w:line="240" w:lineRule="auto"/>
      </w:pPr>
      <w:r>
        <w:continuationSeparator/>
      </w:r>
    </w:p>
    <w:p w14:paraId="21E4F73B" w14:textId="77777777" w:rsidR="00F604D3" w:rsidRDefault="00F604D3"/>
    <w:p w14:paraId="67ED47DB" w14:textId="77777777" w:rsidR="00F604D3" w:rsidRDefault="00F604D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14DE7" w14:textId="77777777" w:rsidR="00F604D3" w:rsidRDefault="00F604D3" w:rsidP="00DC1A1A">
      <w:pPr>
        <w:spacing w:after="0" w:line="240" w:lineRule="auto"/>
      </w:pPr>
      <w:r>
        <w:separator/>
      </w:r>
    </w:p>
    <w:p w14:paraId="2DE66080" w14:textId="77777777" w:rsidR="00F604D3" w:rsidRDefault="00F604D3"/>
    <w:p w14:paraId="7A10D035" w14:textId="77777777" w:rsidR="00F604D3" w:rsidRDefault="00F604D3" w:rsidP="00454290"/>
  </w:footnote>
  <w:footnote w:type="continuationSeparator" w:id="0">
    <w:p w14:paraId="7FFB0363" w14:textId="77777777" w:rsidR="00F604D3" w:rsidRDefault="00F604D3" w:rsidP="00DC1A1A">
      <w:pPr>
        <w:spacing w:after="0" w:line="240" w:lineRule="auto"/>
      </w:pPr>
      <w:r>
        <w:continuationSeparator/>
      </w:r>
    </w:p>
    <w:p w14:paraId="5BBDDC15" w14:textId="77777777" w:rsidR="00F604D3" w:rsidRDefault="00F604D3"/>
    <w:p w14:paraId="1DB0F9DB" w14:textId="77777777" w:rsidR="00F604D3" w:rsidRDefault="00F604D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2255C2"/>
    <w:rsid w:val="0024751F"/>
    <w:rsid w:val="00277EF0"/>
    <w:rsid w:val="00285241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A3715"/>
    <w:rsid w:val="00BB1D38"/>
    <w:rsid w:val="00BD2496"/>
    <w:rsid w:val="00BE72BC"/>
    <w:rsid w:val="00C02F94"/>
    <w:rsid w:val="00C40D8D"/>
    <w:rsid w:val="00CB7AF9"/>
    <w:rsid w:val="00CD346C"/>
    <w:rsid w:val="00CF34F2"/>
    <w:rsid w:val="00D318E1"/>
    <w:rsid w:val="00DE2402"/>
    <w:rsid w:val="00DE4EBE"/>
    <w:rsid w:val="00DE68C1"/>
    <w:rsid w:val="00E01ACF"/>
    <w:rsid w:val="00E97D88"/>
    <w:rsid w:val="00EC5A06"/>
    <w:rsid w:val="00EF3F03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1615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90</cp:revision>
  <cp:lastPrinted>2017-03-29T10:57:00Z</cp:lastPrinted>
  <dcterms:created xsi:type="dcterms:W3CDTF">2026-01-28T07:21:00Z</dcterms:created>
  <dcterms:modified xsi:type="dcterms:W3CDTF">2026-03-03T14:28:00Z</dcterms:modified>
</cp:coreProperties>
</file>