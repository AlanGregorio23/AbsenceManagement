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E1137E1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466808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FDFF3FD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DB023F" w14:textId="61CCBF46" w:rsidR="00466808" w:rsidRDefault="00312F95" w:rsidP="0046680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466808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466808">
              <w:rPr>
                <w:rFonts w:ascii="Arial" w:hAnsi="Arial" w:cs="Arial"/>
              </w:rPr>
              <w:t xml:space="preserve">Creazione della gestione del login / logout con anche la gestione dei ruoli </w:t>
            </w:r>
          </w:p>
          <w:p w14:paraId="774F7299" w14:textId="3ED62876" w:rsidR="00466808" w:rsidRDefault="00466808" w:rsidP="00466808">
            <w:pPr>
              <w:pStyle w:val="Paragrafoelenc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il reindirizzamento di dashboard temporanee</w:t>
            </w:r>
          </w:p>
          <w:p w14:paraId="121F7718" w14:textId="77777777" w:rsidR="00466808" w:rsidRDefault="00466808" w:rsidP="00466808">
            <w:pPr>
              <w:pStyle w:val="Paragrafoelenco"/>
              <w:rPr>
                <w:rFonts w:ascii="Arial" w:hAnsi="Arial" w:cs="Arial"/>
              </w:rPr>
            </w:pPr>
          </w:p>
          <w:p w14:paraId="1056AE57" w14:textId="3A9A89B6" w:rsidR="00BE36D1" w:rsidRDefault="001B5C1E" w:rsidP="00BE36D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E36D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</w:t>
            </w:r>
            <w:r w:rsidR="00BE36D1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Creazione dashboard di base per ogni ruolo come admin, docente di classe, ecc. ma non definitiva con interno dati hardcode. </w:t>
            </w:r>
          </w:p>
          <w:p w14:paraId="10AAD9FE" w14:textId="77777777" w:rsidR="00BE36D1" w:rsidRDefault="00BE36D1" w:rsidP="00BE36D1">
            <w:pPr>
              <w:pStyle w:val="Paragrafoelenco"/>
              <w:rPr>
                <w:rFonts w:ascii="Arial" w:hAnsi="Arial" w:cs="Arial"/>
              </w:rPr>
            </w:pPr>
          </w:p>
          <w:p w14:paraId="407D09CB" w14:textId="1E8430C2" w:rsidR="00BE36D1" w:rsidRDefault="00BE36D1" w:rsidP="00BE36D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5 / 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Presa dati dal db per dashboard studente</w:t>
            </w:r>
          </w:p>
          <w:p w14:paraId="24E61789" w14:textId="77777777" w:rsidR="00D612E7" w:rsidRPr="00D612E7" w:rsidRDefault="00D612E7" w:rsidP="00D612E7">
            <w:pPr>
              <w:pStyle w:val="Paragrafoelenco"/>
              <w:rPr>
                <w:rFonts w:ascii="Arial" w:hAnsi="Arial" w:cs="Arial"/>
              </w:rPr>
            </w:pPr>
          </w:p>
          <w:p w14:paraId="1DAA2F52" w14:textId="6CF7EA1D" w:rsidR="00D612E7" w:rsidRDefault="00D612E7" w:rsidP="00BE36D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11:00 / 11:35: Creazione altre pagine per la </w:t>
            </w:r>
            <w:r w:rsidR="00BB1D68">
              <w:rPr>
                <w:rFonts w:ascii="Arial" w:hAnsi="Arial" w:cs="Arial"/>
              </w:rPr>
              <w:t>dashboard</w:t>
            </w:r>
            <w:r>
              <w:rPr>
                <w:rFonts w:ascii="Arial" w:hAnsi="Arial" w:cs="Arial"/>
              </w:rPr>
              <w:t xml:space="preserve"> temporanea di student come ad esempio lo storico</w:t>
            </w:r>
          </w:p>
          <w:p w14:paraId="6BC609A3" w14:textId="77777777" w:rsidR="00BB1D68" w:rsidRPr="00BB1D68" w:rsidRDefault="00BB1D68" w:rsidP="00BB1D68">
            <w:pPr>
              <w:pStyle w:val="Paragrafoelenco"/>
              <w:rPr>
                <w:rFonts w:ascii="Arial" w:hAnsi="Arial" w:cs="Arial"/>
              </w:rPr>
            </w:pPr>
          </w:p>
          <w:p w14:paraId="3E8E14F0" w14:textId="7B6DDBC1" w:rsidR="00BB1D68" w:rsidRPr="00BE36D1" w:rsidRDefault="00BB1D68" w:rsidP="00BE36D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15:45: Creazione delle altre pagine del admin temporanee come la gestione studenti e presa dati reali dal db nella dashboard iniziale per l’admin </w:t>
            </w:r>
          </w:p>
          <w:p w14:paraId="3BDFF3E9" w14:textId="392551BB" w:rsidR="00AC580F" w:rsidRPr="00466808" w:rsidRDefault="00AC580F" w:rsidP="0046680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D47FFFE" w:rsidR="00BA0A95" w:rsidRPr="009E1FF6" w:rsidRDefault="00BA0A95" w:rsidP="009E1FF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A1EBAE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96C8A53" w:rsidR="00CD7E73" w:rsidRPr="0083437B" w:rsidRDefault="003F1106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la creazione di tutte le parti delle dashboard con anche la presa di dati reali dal db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8FC40B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1EF2021F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nelle request mettimi i messaggi di errore custom in italiano</w:t>
          </w:r>
        </w:p>
        <w:p w14:paraId="45480FF7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  <w:lang w:val="fr-CH"/>
            </w:rPr>
          </w:pPr>
          <w:r w:rsidRPr="00466808">
            <w:rPr>
              <w:rFonts w:ascii="Arial" w:hAnsi="Arial" w:cs="Arial"/>
              <w:lang w:val="fr-CH"/>
            </w:rPr>
            <w:t>public function messages(): array</w:t>
          </w:r>
        </w:p>
        <w:p w14:paraId="7899531D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  <w:lang w:val="fr-CH"/>
            </w:rPr>
          </w:pPr>
          <w:r w:rsidRPr="00466808">
            <w:rPr>
              <w:rFonts w:ascii="Arial" w:hAnsi="Arial" w:cs="Arial"/>
              <w:lang w:val="fr-CH"/>
            </w:rPr>
            <w:t>{</w:t>
          </w:r>
        </w:p>
        <w:p w14:paraId="2D167E51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  <w:lang w:val="fr-CH"/>
            </w:rPr>
          </w:pPr>
          <w:r w:rsidRPr="00466808">
            <w:rPr>
              <w:rFonts w:ascii="Arial" w:hAnsi="Arial" w:cs="Arial"/>
              <w:lang w:val="fr-CH"/>
            </w:rPr>
            <w:t xml:space="preserve">    return [</w:t>
          </w:r>
        </w:p>
        <w:p w14:paraId="52F8A9CA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  <w:lang w:val="fr-CH"/>
            </w:rPr>
            <w:t xml:space="preserve">        </w:t>
          </w:r>
          <w:r w:rsidRPr="00466808">
            <w:rPr>
              <w:rFonts w:ascii="Arial" w:hAnsi="Arial" w:cs="Arial"/>
            </w:rPr>
            <w:t>'name.required'     =&gt; 'Il nome è obbligatorio.',</w:t>
          </w:r>
        </w:p>
        <w:p w14:paraId="28968559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 xml:space="preserve">        'name.max'          =&gt; 'Il nome non può superare 255 caratteri.',</w:t>
          </w:r>
        </w:p>
        <w:p w14:paraId="31866E71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 xml:space="preserve">        'birthday.date'     =&gt; 'La data di nascita deve essere valida.',</w:t>
          </w:r>
        </w:p>
        <w:p w14:paraId="0D47A6FE" w14:textId="77777777" w:rsidR="00466808" w:rsidRPr="00466808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 xml:space="preserve">    ];</w:t>
          </w:r>
        </w:p>
        <w:p w14:paraId="3B8617A2" w14:textId="10DE0BC2" w:rsidR="00872C0D" w:rsidRDefault="00466808" w:rsidP="00466808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}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/>
      <w:sdtContent>
        <w:p w14:paraId="3CC41416" w14:textId="0A78D4F2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Aggiunti i messaggi di errore custom in italiano nelle request.</w:t>
          </w:r>
        </w:p>
        <w:p w14:paraId="49435B38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File toccati:</w:t>
          </w:r>
        </w:p>
        <w:p w14:paraId="380F5B45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•</w:t>
          </w:r>
        </w:p>
        <w:p w14:paraId="402D3D6F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app/Http/Requests/Auth/NewPasswordRequest.php</w:t>
          </w:r>
        </w:p>
        <w:p w14:paraId="229A9D39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•</w:t>
          </w:r>
        </w:p>
        <w:p w14:paraId="208E5BA4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app/Http/Requests/Auth/PasswordResetLinkRequest.php</w:t>
          </w:r>
        </w:p>
        <w:p w14:paraId="105E6471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•</w:t>
          </w:r>
        </w:p>
        <w:p w14:paraId="10400FEE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app/Http/Requests/Auth/UpdatePasswordRequest.php</w:t>
          </w:r>
        </w:p>
        <w:p w14:paraId="04AFDEE1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•</w:t>
          </w:r>
        </w:p>
        <w:p w14:paraId="6A0600CD" w14:textId="77777777" w:rsidR="003F1106" w:rsidRPr="00466808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app/Http/Requests/ProfileDeleteRequest.php</w:t>
          </w:r>
        </w:p>
        <w:p w14:paraId="0359B8FB" w14:textId="77777777" w:rsidR="003F1106" w:rsidRDefault="003F1106" w:rsidP="003F1106">
          <w:pPr>
            <w:pStyle w:val="Nessunaspaziatura"/>
            <w:rPr>
              <w:rFonts w:ascii="Arial" w:hAnsi="Arial" w:cs="Arial"/>
            </w:rPr>
          </w:pPr>
          <w:r w:rsidRPr="00466808">
            <w:rPr>
              <w:rFonts w:ascii="Arial" w:hAnsi="Arial" w:cs="Arial"/>
            </w:rPr>
            <w:t>Vuoi che aggiunga messaggi custom anche per altre request esistenti (es. RegisterRequest, LoginRequest, ProfileUpdateRequest)</w:t>
          </w:r>
        </w:p>
        <w:p w14:paraId="2D8DC873" w14:textId="241A1601" w:rsidR="000F491C" w:rsidRDefault="00466808" w:rsidP="003F1106">
          <w:pPr>
            <w:pStyle w:val="Nessunaspaziatura"/>
            <w:rPr>
              <w:rFonts w:ascii="Arial" w:hAnsi="Arial" w:cs="Arial"/>
            </w:rPr>
          </w:pPr>
        </w:p>
      </w:sdtContent>
    </w:sdt>
    <w:p w14:paraId="655D6392" w14:textId="40867B3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ADD535" w:rsidR="00624F63" w:rsidRPr="001D1B3C" w:rsidRDefault="000F491C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</w:t>
          </w:r>
          <w:r w:rsidR="00370795">
            <w:rPr>
              <w:rFonts w:ascii="Arial" w:hAnsi="Arial" w:cs="Arial"/>
            </w:rPr>
            <w:t>fatto</w:t>
          </w:r>
          <w:r>
            <w:rPr>
              <w:rFonts w:ascii="Arial" w:hAnsi="Arial" w:cs="Arial"/>
            </w:rPr>
            <w:t xml:space="preserve"> tutto a mano, il risultato sarebbe stato lo stesso ma in molto piu tempo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7A237" w14:textId="77777777" w:rsidR="00116FE0" w:rsidRDefault="00116FE0" w:rsidP="00DC1A1A">
      <w:pPr>
        <w:spacing w:after="0" w:line="240" w:lineRule="auto"/>
      </w:pPr>
      <w:r>
        <w:separator/>
      </w:r>
    </w:p>
    <w:p w14:paraId="6D16E8FA" w14:textId="77777777" w:rsidR="00116FE0" w:rsidRDefault="00116FE0"/>
    <w:p w14:paraId="22F4A639" w14:textId="77777777" w:rsidR="00116FE0" w:rsidRDefault="00116FE0" w:rsidP="00454290"/>
  </w:endnote>
  <w:endnote w:type="continuationSeparator" w:id="0">
    <w:p w14:paraId="07750CC7" w14:textId="77777777" w:rsidR="00116FE0" w:rsidRDefault="00116FE0" w:rsidP="00DC1A1A">
      <w:pPr>
        <w:spacing w:after="0" w:line="240" w:lineRule="auto"/>
      </w:pPr>
      <w:r>
        <w:continuationSeparator/>
      </w:r>
    </w:p>
    <w:p w14:paraId="3077F39A" w14:textId="77777777" w:rsidR="00116FE0" w:rsidRDefault="00116FE0"/>
    <w:p w14:paraId="04C93576" w14:textId="77777777" w:rsidR="00116FE0" w:rsidRDefault="00116FE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F1B5F" w14:textId="77777777" w:rsidR="00116FE0" w:rsidRDefault="00116FE0" w:rsidP="00DC1A1A">
      <w:pPr>
        <w:spacing w:after="0" w:line="240" w:lineRule="auto"/>
      </w:pPr>
      <w:r>
        <w:separator/>
      </w:r>
    </w:p>
    <w:p w14:paraId="7F89DCF5" w14:textId="77777777" w:rsidR="00116FE0" w:rsidRDefault="00116FE0"/>
    <w:p w14:paraId="66EE8DDA" w14:textId="77777777" w:rsidR="00116FE0" w:rsidRDefault="00116FE0" w:rsidP="00454290"/>
  </w:footnote>
  <w:footnote w:type="continuationSeparator" w:id="0">
    <w:p w14:paraId="5EDDAF63" w14:textId="77777777" w:rsidR="00116FE0" w:rsidRDefault="00116FE0" w:rsidP="00DC1A1A">
      <w:pPr>
        <w:spacing w:after="0" w:line="240" w:lineRule="auto"/>
      </w:pPr>
      <w:r>
        <w:continuationSeparator/>
      </w:r>
    </w:p>
    <w:p w14:paraId="799E5DA0" w14:textId="77777777" w:rsidR="00116FE0" w:rsidRDefault="00116FE0"/>
    <w:p w14:paraId="4B7ABC35" w14:textId="77777777" w:rsidR="00116FE0" w:rsidRDefault="00116FE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85241"/>
    <w:rsid w:val="00372AB1"/>
    <w:rsid w:val="003B10C7"/>
    <w:rsid w:val="003B3A61"/>
    <w:rsid w:val="00491154"/>
    <w:rsid w:val="0063160F"/>
    <w:rsid w:val="0063588A"/>
    <w:rsid w:val="00662FAC"/>
    <w:rsid w:val="007236A8"/>
    <w:rsid w:val="007659CA"/>
    <w:rsid w:val="00791A87"/>
    <w:rsid w:val="007F4556"/>
    <w:rsid w:val="0080736A"/>
    <w:rsid w:val="00844B6D"/>
    <w:rsid w:val="0090521C"/>
    <w:rsid w:val="009A40B4"/>
    <w:rsid w:val="00A04185"/>
    <w:rsid w:val="00AB4C13"/>
    <w:rsid w:val="00AF4921"/>
    <w:rsid w:val="00B459EF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865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47</cp:revision>
  <cp:lastPrinted>2017-03-29T10:57:00Z</cp:lastPrinted>
  <dcterms:created xsi:type="dcterms:W3CDTF">2026-01-28T07:21:00Z</dcterms:created>
  <dcterms:modified xsi:type="dcterms:W3CDTF">2026-02-04T14:03:00Z</dcterms:modified>
</cp:coreProperties>
</file>