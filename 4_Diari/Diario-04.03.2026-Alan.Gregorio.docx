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24B3B546" w:rsidR="005D6E86" w:rsidRPr="001D1B3C" w:rsidRDefault="000723B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ED4640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54B738A" w:rsidR="005D6E86" w:rsidRPr="001D1B3C" w:rsidRDefault="0077642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B38B2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EB38B2"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 xml:space="preserve"> – 1</w:t>
            </w:r>
            <w:r w:rsidR="00EB38B2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EB38B2"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0E0961AD" w14:textId="631975B7" w:rsidR="00A619C7" w:rsidRDefault="00312F95" w:rsidP="00A0232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640EDB">
              <w:rPr>
                <w:rFonts w:ascii="Arial" w:hAnsi="Arial" w:cs="Arial"/>
              </w:rPr>
              <w:t>Sistemato e finita la gestione delle assenze</w:t>
            </w:r>
            <w:r w:rsidR="00E441D5">
              <w:rPr>
                <w:rFonts w:ascii="Arial" w:hAnsi="Arial" w:cs="Arial"/>
              </w:rPr>
              <w:t xml:space="preserve"> 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68DB0A4F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640EDB">
              <w:rPr>
                <w:rFonts w:ascii="Arial" w:hAnsi="Arial" w:cs="Arial"/>
              </w:rPr>
              <w:t xml:space="preserve">Iniziato il flusso per la gestione dei congedi </w:t>
            </w:r>
          </w:p>
          <w:p w14:paraId="35A9EF23" w14:textId="77777777" w:rsidR="0077642E" w:rsidRPr="0077642E" w:rsidRDefault="0077642E" w:rsidP="0077642E">
            <w:pPr>
              <w:pStyle w:val="Paragrafoelenco"/>
              <w:rPr>
                <w:rFonts w:ascii="Arial" w:hAnsi="Arial" w:cs="Arial"/>
              </w:rPr>
            </w:pPr>
          </w:p>
          <w:p w14:paraId="591D193E" w14:textId="06EDCD51" w:rsidR="00E441D5" w:rsidRDefault="0077642E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441D5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E441D5"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 xml:space="preserve"> – </w:t>
            </w:r>
            <w:r w:rsidR="00E441D5">
              <w:rPr>
                <w:rFonts w:ascii="Arial" w:hAnsi="Arial" w:cs="Arial"/>
              </w:rPr>
              <w:t>14</w:t>
            </w:r>
            <w:r>
              <w:rPr>
                <w:rFonts w:ascii="Arial" w:hAnsi="Arial" w:cs="Arial"/>
              </w:rPr>
              <w:t xml:space="preserve">:00: </w:t>
            </w:r>
            <w:r w:rsidR="00640EDB">
              <w:rPr>
                <w:rFonts w:ascii="Arial" w:hAnsi="Arial" w:cs="Arial"/>
              </w:rPr>
              <w:t>Creato il passaggio tra congedo e in automatico assenza per il docente di classe</w:t>
            </w:r>
            <w:r w:rsidR="00E441D5">
              <w:rPr>
                <w:rFonts w:ascii="Arial" w:hAnsi="Arial" w:cs="Arial"/>
              </w:rPr>
              <w:t xml:space="preserve"> </w:t>
            </w:r>
          </w:p>
          <w:p w14:paraId="4C5E3A43" w14:textId="77777777" w:rsidR="00E441D5" w:rsidRPr="00E441D5" w:rsidRDefault="00E441D5" w:rsidP="00E441D5">
            <w:pPr>
              <w:pStyle w:val="Paragrafoelenco"/>
              <w:rPr>
                <w:rFonts w:ascii="Arial" w:hAnsi="Arial" w:cs="Arial"/>
              </w:rPr>
            </w:pPr>
          </w:p>
          <w:p w14:paraId="2EB3755B" w14:textId="0FB552A7" w:rsidR="0077642E" w:rsidRDefault="00E441D5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14:00 – 15:45: </w:t>
            </w:r>
            <w:r w:rsidR="00640EDB">
              <w:rPr>
                <w:rFonts w:ascii="Arial" w:hAnsi="Arial" w:cs="Arial"/>
              </w:rPr>
              <w:t>Sistemato errori iniziali nel flusso del congedo e migliorato parti grafiche per il capo laboratorio</w:t>
            </w:r>
          </w:p>
          <w:p w14:paraId="3BDFF3E9" w14:textId="1BA9F3E8" w:rsidR="00227E26" w:rsidRPr="00E67E22" w:rsidRDefault="00227E26" w:rsidP="00E67E22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E441D5" w14:paraId="02711B10" w14:textId="77777777" w:rsidTr="00434F37">
        <w:tc>
          <w:tcPr>
            <w:tcW w:w="9854" w:type="dxa"/>
          </w:tcPr>
          <w:p w14:paraId="0FCB39B2" w14:textId="26872FCD" w:rsidR="00F02A62" w:rsidRPr="00E441D5" w:rsidRDefault="00640EDB" w:rsidP="00E441D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Capire se mettere subito la firma agli allievi quando hanno compiuto la maggiore età </w:t>
            </w:r>
          </w:p>
        </w:tc>
      </w:tr>
    </w:tbl>
    <w:p w14:paraId="4827ED88" w14:textId="77777777" w:rsidR="00632B06" w:rsidRPr="00E441D5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F2662C0" w:rsidR="00632B06" w:rsidRPr="00C46E96" w:rsidRDefault="000723BA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D4F7D89" w:rsidR="00D536CA" w:rsidRPr="00581BF5" w:rsidRDefault="00E01F7B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Controllare e finire il flusso delle richieste di congedo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DDBDB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B378D3">
            <w:rPr>
              <w:rFonts w:ascii="Arial" w:hAnsi="Arial" w:cs="Arial"/>
            </w:rPr>
            <w:t>Chatgpt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54B226D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B38B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B38B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B38B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70E086F2" w14:textId="7227A83D" w:rsidR="00B378D3" w:rsidRDefault="00E01F7B" w:rsidP="00872C0D">
          <w:pPr>
            <w:pStyle w:val="Nessunaspaziatura"/>
            <w:rPr>
              <w:rFonts w:ascii="Arial" w:hAnsi="Arial" w:cs="Arial"/>
            </w:rPr>
          </w:pPr>
          <w:r w:rsidRPr="00E01F7B">
            <w:rPr>
              <w:rFonts w:ascii="Arial" w:hAnsi="Arial" w:cs="Arial"/>
            </w:rPr>
            <w:t xml:space="preserve">fammi un controllo che tutte le regole sulle assenze vengono prese dal </w:t>
          </w:r>
          <w:proofErr w:type="spellStart"/>
          <w:r w:rsidRPr="00E01F7B">
            <w:rPr>
              <w:rFonts w:ascii="Arial" w:hAnsi="Arial" w:cs="Arial"/>
            </w:rPr>
            <w:t>db</w:t>
          </w:r>
          <w:proofErr w:type="spellEnd"/>
          <w:r w:rsidRPr="00E01F7B">
            <w:rPr>
              <w:rFonts w:ascii="Arial" w:hAnsi="Arial" w:cs="Arial"/>
            </w:rPr>
            <w:t xml:space="preserve"> </w:t>
          </w:r>
          <w:proofErr w:type="spellStart"/>
          <w:r w:rsidRPr="00E01F7B">
            <w:rPr>
              <w:rFonts w:ascii="Arial" w:hAnsi="Arial" w:cs="Arial"/>
            </w:rPr>
            <w:t>cioe</w:t>
          </w:r>
          <w:proofErr w:type="spellEnd"/>
          <w:r w:rsidRPr="00E01F7B">
            <w:rPr>
              <w:rFonts w:ascii="Arial" w:hAnsi="Arial" w:cs="Arial"/>
            </w:rPr>
            <w:t xml:space="preserve"> che non siano </w:t>
          </w:r>
          <w:proofErr w:type="spellStart"/>
          <w:r w:rsidRPr="00E01F7B">
            <w:rPr>
              <w:rFonts w:ascii="Arial" w:hAnsi="Arial" w:cs="Arial"/>
            </w:rPr>
            <w:t>hardcode</w:t>
          </w:r>
          <w:proofErr w:type="spellEnd"/>
          <w:r w:rsidRPr="00E01F7B">
            <w:rPr>
              <w:rFonts w:ascii="Arial" w:hAnsi="Arial" w:cs="Arial"/>
            </w:rPr>
            <w:t xml:space="preserve"> tipo quelle dei 3 giorni 40h o altre simili</w:t>
          </w:r>
        </w:p>
        <w:p w14:paraId="7910BB54" w14:textId="77777777" w:rsidR="00E01F7B" w:rsidRPr="00872C0D" w:rsidRDefault="00000000" w:rsidP="00872C0D">
          <w:pPr>
            <w:pStyle w:val="Nessunaspaziatura"/>
            <w:rPr>
              <w:rFonts w:ascii="Arial" w:hAnsi="Arial" w:cs="Arial"/>
            </w:rPr>
          </w:pPr>
        </w:p>
      </w:sdtContent>
    </w:sdt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2480431D" w14:textId="77777777" w:rsidR="00E01F7B" w:rsidRPr="00E01F7B" w:rsidRDefault="00E01F7B" w:rsidP="00E01F7B">
          <w:pPr>
            <w:pStyle w:val="Nessunaspaziatura"/>
            <w:rPr>
              <w:rFonts w:ascii="Arial" w:hAnsi="Arial" w:cs="Arial"/>
            </w:rPr>
          </w:pPr>
          <w:r w:rsidRPr="00E01F7B">
            <w:rPr>
              <w:rFonts w:ascii="Arial" w:hAnsi="Arial" w:cs="Arial"/>
            </w:rPr>
            <w:t>Controllo fatto: non tutte le regole sono solo DB-</w:t>
          </w:r>
          <w:proofErr w:type="spellStart"/>
          <w:r w:rsidRPr="00E01F7B">
            <w:rPr>
              <w:rFonts w:ascii="Arial" w:hAnsi="Arial" w:cs="Arial"/>
            </w:rPr>
            <w:t>driven</w:t>
          </w:r>
          <w:proofErr w:type="spellEnd"/>
          <w:r w:rsidRPr="00E01F7B">
            <w:rPr>
              <w:rFonts w:ascii="Arial" w:hAnsi="Arial" w:cs="Arial"/>
            </w:rPr>
            <w:t>.</w:t>
          </w:r>
        </w:p>
        <w:p w14:paraId="679B724B" w14:textId="77777777" w:rsidR="00E01F7B" w:rsidRPr="00E01F7B" w:rsidRDefault="00E01F7B" w:rsidP="00E01F7B">
          <w:pPr>
            <w:pStyle w:val="Nessunaspaziatura"/>
            <w:rPr>
              <w:rFonts w:ascii="Arial" w:hAnsi="Arial" w:cs="Arial"/>
            </w:rPr>
          </w:pPr>
          <w:r w:rsidRPr="00E01F7B">
            <w:rPr>
              <w:rFonts w:ascii="Arial" w:hAnsi="Arial" w:cs="Arial"/>
            </w:rPr>
            <w:t>Regole effettivamente prese dal DB:</w:t>
          </w:r>
        </w:p>
        <w:p w14:paraId="517CA161" w14:textId="77777777" w:rsidR="00E01F7B" w:rsidRPr="00E01F7B" w:rsidRDefault="00E01F7B" w:rsidP="00E01F7B">
          <w:pPr>
            <w:pStyle w:val="Nessunaspaziatura"/>
            <w:rPr>
              <w:rFonts w:ascii="Arial" w:hAnsi="Arial" w:cs="Arial"/>
            </w:rPr>
          </w:pPr>
          <w:r w:rsidRPr="00E01F7B">
            <w:rPr>
              <w:rFonts w:ascii="Arial" w:hAnsi="Arial" w:cs="Arial"/>
            </w:rPr>
            <w:t>•</w:t>
          </w:r>
        </w:p>
        <w:p w14:paraId="640ED767" w14:textId="3547E2ED" w:rsidR="00B05FD8" w:rsidRPr="00A619C7" w:rsidRDefault="00E01F7B" w:rsidP="00E01F7B">
          <w:pPr>
            <w:pStyle w:val="Nessunaspaziatura"/>
          </w:pPr>
          <w:r w:rsidRPr="00E01F7B">
            <w:rPr>
              <w:rFonts w:ascii="Arial" w:hAnsi="Arial" w:cs="Arial"/>
            </w:rPr>
            <w:t xml:space="preserve">Certificato dopo N giorni: da </w:t>
          </w:r>
          <w:proofErr w:type="spellStart"/>
          <w:r w:rsidRPr="00E01F7B">
            <w:rPr>
              <w:rFonts w:ascii="Arial" w:hAnsi="Arial" w:cs="Arial"/>
            </w:rPr>
            <w:t>absence_</w:t>
          </w:r>
          <w:proofErr w:type="gramStart"/>
          <w:r w:rsidRPr="00E01F7B">
            <w:rPr>
              <w:rFonts w:ascii="Arial" w:hAnsi="Arial" w:cs="Arial"/>
            </w:rPr>
            <w:t>settings.medical</w:t>
          </w:r>
          <w:proofErr w:type="gramEnd"/>
          <w:r w:rsidRPr="00E01F7B">
            <w:rPr>
              <w:rFonts w:ascii="Arial" w:hAnsi="Arial" w:cs="Arial"/>
            </w:rPr>
            <w:t>_certificate_days</w:t>
          </w:r>
          <w:proofErr w:type="spellEnd"/>
          <w:r w:rsidRPr="00E01F7B">
            <w:rPr>
              <w:rFonts w:ascii="Arial" w:hAnsi="Arial" w:cs="Arial"/>
            </w:rPr>
            <w:t xml:space="preserve"> in</w:t>
          </w: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2D11F86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01F7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1A3B05F8" w:rsidR="00624F63" w:rsidRPr="001D1B3C" w:rsidRDefault="000723BA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Ricerca manuale</w:t>
          </w:r>
          <w:r w:rsidR="00EB38B2">
            <w:rPr>
              <w:rFonts w:ascii="Arial" w:hAnsi="Arial" w:cs="Arial"/>
            </w:rPr>
            <w:t xml:space="preserve"> 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561A2" w14:textId="77777777" w:rsidR="000C5FF2" w:rsidRDefault="000C5FF2" w:rsidP="00DC1A1A">
      <w:pPr>
        <w:spacing w:after="0" w:line="240" w:lineRule="auto"/>
      </w:pPr>
      <w:r>
        <w:separator/>
      </w:r>
    </w:p>
    <w:p w14:paraId="092F6D6E" w14:textId="77777777" w:rsidR="000C5FF2" w:rsidRDefault="000C5FF2"/>
    <w:p w14:paraId="7B85C5D0" w14:textId="77777777" w:rsidR="000C5FF2" w:rsidRDefault="000C5FF2" w:rsidP="00454290"/>
  </w:endnote>
  <w:endnote w:type="continuationSeparator" w:id="0">
    <w:p w14:paraId="3EC922B7" w14:textId="77777777" w:rsidR="000C5FF2" w:rsidRDefault="000C5FF2" w:rsidP="00DC1A1A">
      <w:pPr>
        <w:spacing w:after="0" w:line="240" w:lineRule="auto"/>
      </w:pPr>
      <w:r>
        <w:continuationSeparator/>
      </w:r>
    </w:p>
    <w:p w14:paraId="45458E90" w14:textId="77777777" w:rsidR="000C5FF2" w:rsidRDefault="000C5FF2"/>
    <w:p w14:paraId="187AFA1D" w14:textId="77777777" w:rsidR="000C5FF2" w:rsidRDefault="000C5FF2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2B621" w14:textId="77777777" w:rsidR="000C5FF2" w:rsidRDefault="000C5FF2" w:rsidP="00DC1A1A">
      <w:pPr>
        <w:spacing w:after="0" w:line="240" w:lineRule="auto"/>
      </w:pPr>
      <w:r>
        <w:separator/>
      </w:r>
    </w:p>
    <w:p w14:paraId="4071D29A" w14:textId="77777777" w:rsidR="000C5FF2" w:rsidRDefault="000C5FF2"/>
    <w:p w14:paraId="69A923C7" w14:textId="77777777" w:rsidR="000C5FF2" w:rsidRDefault="000C5FF2" w:rsidP="00454290"/>
  </w:footnote>
  <w:footnote w:type="continuationSeparator" w:id="0">
    <w:p w14:paraId="42674DE2" w14:textId="77777777" w:rsidR="000C5FF2" w:rsidRDefault="000C5FF2" w:rsidP="00DC1A1A">
      <w:pPr>
        <w:spacing w:after="0" w:line="240" w:lineRule="auto"/>
      </w:pPr>
      <w:r>
        <w:continuationSeparator/>
      </w:r>
    </w:p>
    <w:p w14:paraId="1023B464" w14:textId="77777777" w:rsidR="000C5FF2" w:rsidRDefault="000C5FF2"/>
    <w:p w14:paraId="44CC1946" w14:textId="77777777" w:rsidR="000C5FF2" w:rsidRDefault="000C5FF2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613E9"/>
    <w:rsid w:val="00064C75"/>
    <w:rsid w:val="0006552E"/>
    <w:rsid w:val="00065D85"/>
    <w:rsid w:val="00066CAA"/>
    <w:rsid w:val="00067112"/>
    <w:rsid w:val="00071923"/>
    <w:rsid w:val="00072292"/>
    <w:rsid w:val="000723BA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5FF2"/>
    <w:rsid w:val="000C64FB"/>
    <w:rsid w:val="000D03DD"/>
    <w:rsid w:val="000D3475"/>
    <w:rsid w:val="000E0ED6"/>
    <w:rsid w:val="000E38F6"/>
    <w:rsid w:val="000E5DF6"/>
    <w:rsid w:val="000E6E4C"/>
    <w:rsid w:val="000E7B8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667D5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00A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148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112B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0EDB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B7E70"/>
    <w:rsid w:val="006C21CD"/>
    <w:rsid w:val="006C2CE2"/>
    <w:rsid w:val="006C3133"/>
    <w:rsid w:val="006C630B"/>
    <w:rsid w:val="006C73DC"/>
    <w:rsid w:val="006E26E1"/>
    <w:rsid w:val="006E7481"/>
    <w:rsid w:val="006E75AE"/>
    <w:rsid w:val="006F136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9D1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7642E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38E8"/>
    <w:rsid w:val="00815C72"/>
    <w:rsid w:val="008166AE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0FFB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CA9"/>
    <w:rsid w:val="00937F82"/>
    <w:rsid w:val="00940B5A"/>
    <w:rsid w:val="009421A6"/>
    <w:rsid w:val="00945AFF"/>
    <w:rsid w:val="009602CE"/>
    <w:rsid w:val="00962AE3"/>
    <w:rsid w:val="00965312"/>
    <w:rsid w:val="00965E87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53E1"/>
    <w:rsid w:val="009A723A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0988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75F3A"/>
    <w:rsid w:val="00C85FC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D05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14E79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5074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8C1"/>
    <w:rsid w:val="00DE6B04"/>
    <w:rsid w:val="00DF1F55"/>
    <w:rsid w:val="00DF3861"/>
    <w:rsid w:val="00DF7AEE"/>
    <w:rsid w:val="00E01F7B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1D5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38B2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4640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4D3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0FF32FF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2255C2"/>
    <w:rsid w:val="0024751F"/>
    <w:rsid w:val="00277EF0"/>
    <w:rsid w:val="00285241"/>
    <w:rsid w:val="00372AB1"/>
    <w:rsid w:val="003B10C7"/>
    <w:rsid w:val="003B3A61"/>
    <w:rsid w:val="0048630B"/>
    <w:rsid w:val="00491154"/>
    <w:rsid w:val="00604C9F"/>
    <w:rsid w:val="0063160F"/>
    <w:rsid w:val="0063588A"/>
    <w:rsid w:val="00662FAC"/>
    <w:rsid w:val="006A3720"/>
    <w:rsid w:val="006F136E"/>
    <w:rsid w:val="006F3137"/>
    <w:rsid w:val="007236A8"/>
    <w:rsid w:val="007659CA"/>
    <w:rsid w:val="00791A87"/>
    <w:rsid w:val="007F4556"/>
    <w:rsid w:val="0080736A"/>
    <w:rsid w:val="008138E8"/>
    <w:rsid w:val="008304F2"/>
    <w:rsid w:val="00844B6D"/>
    <w:rsid w:val="00903DC3"/>
    <w:rsid w:val="0090521C"/>
    <w:rsid w:val="00914894"/>
    <w:rsid w:val="00987925"/>
    <w:rsid w:val="009A1968"/>
    <w:rsid w:val="009A40B4"/>
    <w:rsid w:val="00A04185"/>
    <w:rsid w:val="00A32112"/>
    <w:rsid w:val="00A41CBF"/>
    <w:rsid w:val="00AB4C13"/>
    <w:rsid w:val="00AF4921"/>
    <w:rsid w:val="00B459EF"/>
    <w:rsid w:val="00B97204"/>
    <w:rsid w:val="00BA3715"/>
    <w:rsid w:val="00BB1D38"/>
    <w:rsid w:val="00BD2496"/>
    <w:rsid w:val="00BE72BC"/>
    <w:rsid w:val="00C02F94"/>
    <w:rsid w:val="00C40988"/>
    <w:rsid w:val="00C40D8D"/>
    <w:rsid w:val="00C75C30"/>
    <w:rsid w:val="00CB7AF9"/>
    <w:rsid w:val="00CD346C"/>
    <w:rsid w:val="00CF34F2"/>
    <w:rsid w:val="00D318E1"/>
    <w:rsid w:val="00D65074"/>
    <w:rsid w:val="00DE2402"/>
    <w:rsid w:val="00DE4EBE"/>
    <w:rsid w:val="00DE68C1"/>
    <w:rsid w:val="00E01ACF"/>
    <w:rsid w:val="00E97D88"/>
    <w:rsid w:val="00EC5A06"/>
    <w:rsid w:val="00EF3F03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1633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94</cp:revision>
  <cp:lastPrinted>2017-03-29T10:57:00Z</cp:lastPrinted>
  <dcterms:created xsi:type="dcterms:W3CDTF">2026-01-28T07:21:00Z</dcterms:created>
  <dcterms:modified xsi:type="dcterms:W3CDTF">2026-03-06T07:48:00Z</dcterms:modified>
</cp:coreProperties>
</file>