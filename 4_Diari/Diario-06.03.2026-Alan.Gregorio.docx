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B243CEC" w:rsidR="005D6E86" w:rsidRPr="001D1B3C" w:rsidRDefault="000723B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0A02CF">
              <w:rPr>
                <w:rFonts w:ascii="Arial" w:hAnsi="Arial" w:cs="Arial"/>
              </w:rPr>
              <w:t>6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14654214" w:rsidR="005D6E86" w:rsidRPr="001D1B3C" w:rsidRDefault="000A02C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0E0961AD" w14:textId="6C1F7296" w:rsidR="00A619C7" w:rsidRDefault="00312F95" w:rsidP="00A0232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0A02CF">
              <w:rPr>
                <w:rFonts w:ascii="Arial" w:hAnsi="Arial" w:cs="Arial"/>
              </w:rPr>
              <w:t>Controllato il flusso della gestione dei congedi</w:t>
            </w:r>
            <w:r w:rsidR="00E441D5">
              <w:rPr>
                <w:rFonts w:ascii="Arial" w:hAnsi="Arial" w:cs="Arial"/>
              </w:rPr>
              <w:t xml:space="preserve"> 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2A73F4FA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0A02CF">
              <w:rPr>
                <w:rFonts w:ascii="Arial" w:hAnsi="Arial" w:cs="Arial"/>
              </w:rPr>
              <w:t xml:space="preserve">Migliorati funzioni logiche con </w:t>
            </w:r>
            <w:r w:rsidR="00364D73">
              <w:rPr>
                <w:rFonts w:ascii="Arial" w:hAnsi="Arial" w:cs="Arial"/>
              </w:rPr>
              <w:t>le approvazioni</w:t>
            </w:r>
            <w:r w:rsidR="000A02CF">
              <w:rPr>
                <w:rFonts w:ascii="Arial" w:hAnsi="Arial" w:cs="Arial"/>
              </w:rPr>
              <w:t xml:space="preserve"> senza firma e la richiesta di documenti</w:t>
            </w:r>
          </w:p>
          <w:p w14:paraId="3BDFF3E9" w14:textId="1BA9F3E8" w:rsidR="00227E26" w:rsidRPr="000A02CF" w:rsidRDefault="00227E26" w:rsidP="000A02C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E441D5" w14:paraId="02711B10" w14:textId="77777777" w:rsidTr="00434F37">
        <w:tc>
          <w:tcPr>
            <w:tcW w:w="9854" w:type="dxa"/>
          </w:tcPr>
          <w:p w14:paraId="0FCB39B2" w14:textId="26872FCD" w:rsidR="00F02A62" w:rsidRPr="00E441D5" w:rsidRDefault="00640EDB" w:rsidP="00E441D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Capire se mettere subito la firma agli allievi quando hanno compiuto la maggiore età </w:t>
            </w:r>
          </w:p>
        </w:tc>
      </w:tr>
    </w:tbl>
    <w:p w14:paraId="4827ED88" w14:textId="77777777" w:rsidR="00632B06" w:rsidRPr="00E441D5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F2662C0" w:rsidR="00632B06" w:rsidRPr="00C46E96" w:rsidRDefault="000723BA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6F9C274A" w14:textId="77777777" w:rsidR="00D536CA" w:rsidRDefault="000A02CF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Concludere</w:t>
            </w:r>
            <w:r w:rsidR="00E01F7B">
              <w:rPr>
                <w:rFonts w:ascii="Arial" w:hAnsi="Arial" w:cs="Arial"/>
              </w:rPr>
              <w:t xml:space="preserve"> il flusso delle richieste di congedo</w:t>
            </w:r>
          </w:p>
          <w:p w14:paraId="7625903A" w14:textId="3A45F798" w:rsidR="000A02CF" w:rsidRPr="00581BF5" w:rsidRDefault="000A02CF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flusso dei ritardi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DDBDB2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723B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0146F5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B38B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E469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7910BB54" w14:textId="16F50961" w:rsidR="00E01F7B" w:rsidRDefault="000A02CF" w:rsidP="00872C0D">
          <w:pPr>
            <w:pStyle w:val="Nessunaspaziatura"/>
            <w:rPr>
              <w:rFonts w:ascii="Arial" w:hAnsi="Arial" w:cs="Arial"/>
            </w:rPr>
          </w:pPr>
          <w:r w:rsidRPr="000A02CF">
            <w:rPr>
              <w:rFonts w:ascii="Arial" w:hAnsi="Arial" w:cs="Arial"/>
            </w:rPr>
            <w:t>Controllami il flusso dei congedie fammi meglio il test del congedo che comprende approvazione senza firma richeista doc funzionamento del emailk presa delle regole dal db enon hardcode</w:t>
          </w:r>
        </w:p>
        <w:p w14:paraId="12BF36AC" w14:textId="77777777" w:rsidR="00EE4693" w:rsidRPr="00872C0D" w:rsidRDefault="00000000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1994D204" w14:textId="1885ACCD" w:rsidR="00F16E2C" w:rsidRPr="00F16E2C" w:rsidRDefault="00F16E2C" w:rsidP="00F16E2C">
          <w:pPr>
            <w:pStyle w:val="Nessunaspaziatura"/>
            <w:rPr>
              <w:rFonts w:ascii="Arial" w:hAnsi="Arial" w:cs="Arial"/>
            </w:rPr>
          </w:pPr>
          <w:r w:rsidRPr="00F16E2C">
            <w:rPr>
              <w:rFonts w:ascii="Arial" w:hAnsi="Arial" w:cs="Arial"/>
            </w:rPr>
            <w:t>Ho controllato e migliorato il test del flusso congedo in modo mirato.</w:t>
          </w:r>
        </w:p>
        <w:p w14:paraId="7D499786" w14:textId="77777777" w:rsidR="00F16E2C" w:rsidRPr="00F16E2C" w:rsidRDefault="00F16E2C" w:rsidP="00F16E2C">
          <w:pPr>
            <w:pStyle w:val="Nessunaspaziatura"/>
            <w:rPr>
              <w:rFonts w:ascii="Arial" w:hAnsi="Arial" w:cs="Arial"/>
            </w:rPr>
          </w:pPr>
          <w:r w:rsidRPr="00F16E2C">
            <w:rPr>
              <w:rFonts w:ascii="Arial" w:hAnsi="Arial" w:cs="Arial"/>
            </w:rPr>
            <w:t>Cosa copre ora:</w:t>
          </w:r>
        </w:p>
        <w:p w14:paraId="0B46F91A" w14:textId="77777777" w:rsidR="00F16E2C" w:rsidRPr="00F16E2C" w:rsidRDefault="00F16E2C" w:rsidP="00F16E2C">
          <w:pPr>
            <w:pStyle w:val="Nessunaspaziatura"/>
            <w:numPr>
              <w:ilvl w:val="0"/>
              <w:numId w:val="26"/>
            </w:numPr>
            <w:rPr>
              <w:rFonts w:ascii="Arial" w:hAnsi="Arial" w:cs="Arial"/>
            </w:rPr>
          </w:pPr>
          <w:r w:rsidRPr="00F16E2C">
            <w:rPr>
              <w:rFonts w:ascii="Arial" w:hAnsi="Arial" w:cs="Arial"/>
            </w:rPr>
            <w:t>Richiesta congedo + firma tutore + richiesta documentazione + upload + approvazione</w:t>
          </w:r>
        </w:p>
        <w:p w14:paraId="3CCF1304" w14:textId="77777777" w:rsidR="00F16E2C" w:rsidRPr="00F16E2C" w:rsidRDefault="00F16E2C" w:rsidP="00F16E2C">
          <w:pPr>
            <w:pStyle w:val="Nessunaspaziatura"/>
            <w:numPr>
              <w:ilvl w:val="0"/>
              <w:numId w:val="26"/>
            </w:numPr>
            <w:rPr>
              <w:rFonts w:ascii="Arial" w:hAnsi="Arial" w:cs="Arial"/>
            </w:rPr>
          </w:pPr>
          <w:r w:rsidRPr="00F16E2C">
            <w:rPr>
              <w:rFonts w:ascii="Arial" w:hAnsi="Arial" w:cs="Arial"/>
            </w:rPr>
            <w:t>Approvazione senza firma (pre-approve override + approve)</w:t>
          </w:r>
        </w:p>
        <w:p w14:paraId="6F195F9C" w14:textId="77777777" w:rsidR="00F16E2C" w:rsidRPr="00F16E2C" w:rsidRDefault="00F16E2C" w:rsidP="00F16E2C">
          <w:pPr>
            <w:pStyle w:val="Nessunaspaziatura"/>
            <w:numPr>
              <w:ilvl w:val="0"/>
              <w:numId w:val="26"/>
            </w:numPr>
            <w:rPr>
              <w:rFonts w:ascii="Arial" w:hAnsi="Arial" w:cs="Arial"/>
            </w:rPr>
          </w:pPr>
          <w:r w:rsidRPr="00F16E2C">
            <w:rPr>
              <w:rFonts w:ascii="Arial" w:hAnsi="Arial" w:cs="Arial"/>
            </w:rPr>
            <w:t>Email: verifica invio mail e scrittura su leave_email_notifications</w:t>
          </w:r>
          <w:r w:rsidRPr="00F16E2C">
            <w:rPr>
              <w:rFonts w:ascii="Arial" w:hAnsi="Arial" w:cs="Arial"/>
            </w:rPr>
            <w:br/>
            <w:t>(guardian_signature_request, documentation_requested_student, registered_teacher)</w:t>
          </w:r>
        </w:p>
        <w:p w14:paraId="640ED767" w14:textId="58E3D8CC" w:rsidR="00B05FD8" w:rsidRPr="00F16E2C" w:rsidRDefault="00F16E2C" w:rsidP="00F16E2C">
          <w:pPr>
            <w:pStyle w:val="Nessunaspaziatura"/>
            <w:numPr>
              <w:ilvl w:val="0"/>
              <w:numId w:val="26"/>
            </w:numPr>
            <w:rPr>
              <w:rFonts w:ascii="Arial" w:hAnsi="Arial" w:cs="Arial"/>
            </w:rPr>
          </w:pPr>
          <w:r w:rsidRPr="00F16E2C">
            <w:rPr>
              <w:rFonts w:ascii="Arial" w:hAnsi="Arial" w:cs="Arial"/>
            </w:rPr>
            <w:t>Regole da DB (non hardcode):</w:t>
          </w:r>
          <w:r w:rsidRPr="00F16E2C">
            <w:rPr>
              <w:rFonts w:ascii="Arial" w:hAnsi="Arial" w:cs="Arial"/>
            </w:rPr>
            <w:br/>
            <w:t>• absence_countdown_days usato per scadenza token firma</w:t>
          </w:r>
          <w:r w:rsidRPr="00F16E2C">
            <w:rPr>
              <w:rFonts w:ascii="Arial" w:hAnsi="Arial" w:cs="Arial"/>
            </w:rPr>
            <w:br/>
            <w:t>• absence_reasons.counts_40_hours usato per decidere count_hours del congedo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280F32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01F7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16E2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12400C2B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0723BA">
            <w:rPr>
              <w:rFonts w:ascii="Arial" w:hAnsi="Arial" w:cs="Arial"/>
            </w:rPr>
            <w:t>Ricerca manuale</w:t>
          </w:r>
          <w:r w:rsidR="00EB38B2">
            <w:rPr>
              <w:rFonts w:ascii="Arial" w:hAnsi="Arial" w:cs="Arial"/>
            </w:rPr>
            <w:t xml:space="preserve"> </w:t>
          </w:r>
        </w:sdtContent>
      </w:sdt>
      <w:r w:rsidR="00F16E2C">
        <w:rPr>
          <w:rFonts w:ascii="Arial" w:hAnsi="Arial" w:cs="Arial"/>
        </w:rPr>
        <w:t>nei file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6237F" w14:textId="77777777" w:rsidR="009964EB" w:rsidRDefault="009964EB" w:rsidP="00DC1A1A">
      <w:pPr>
        <w:spacing w:after="0" w:line="240" w:lineRule="auto"/>
      </w:pPr>
      <w:r>
        <w:separator/>
      </w:r>
    </w:p>
    <w:p w14:paraId="78BC8EC8" w14:textId="77777777" w:rsidR="009964EB" w:rsidRDefault="009964EB"/>
    <w:p w14:paraId="74BE9214" w14:textId="77777777" w:rsidR="009964EB" w:rsidRDefault="009964EB" w:rsidP="00454290"/>
  </w:endnote>
  <w:endnote w:type="continuationSeparator" w:id="0">
    <w:p w14:paraId="16E8ACBA" w14:textId="77777777" w:rsidR="009964EB" w:rsidRDefault="009964EB" w:rsidP="00DC1A1A">
      <w:pPr>
        <w:spacing w:after="0" w:line="240" w:lineRule="auto"/>
      </w:pPr>
      <w:r>
        <w:continuationSeparator/>
      </w:r>
    </w:p>
    <w:p w14:paraId="77371244" w14:textId="77777777" w:rsidR="009964EB" w:rsidRDefault="009964EB"/>
    <w:p w14:paraId="16C4AB79" w14:textId="77777777" w:rsidR="009964EB" w:rsidRDefault="009964EB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7C127" w14:textId="77777777" w:rsidR="009964EB" w:rsidRDefault="009964EB" w:rsidP="00DC1A1A">
      <w:pPr>
        <w:spacing w:after="0" w:line="240" w:lineRule="auto"/>
      </w:pPr>
      <w:r>
        <w:separator/>
      </w:r>
    </w:p>
    <w:p w14:paraId="5389D4ED" w14:textId="77777777" w:rsidR="009964EB" w:rsidRDefault="009964EB"/>
    <w:p w14:paraId="69BA672E" w14:textId="77777777" w:rsidR="009964EB" w:rsidRDefault="009964EB" w:rsidP="00454290"/>
  </w:footnote>
  <w:footnote w:type="continuationSeparator" w:id="0">
    <w:p w14:paraId="5CCA96A8" w14:textId="77777777" w:rsidR="009964EB" w:rsidRDefault="009964EB" w:rsidP="00DC1A1A">
      <w:pPr>
        <w:spacing w:after="0" w:line="240" w:lineRule="auto"/>
      </w:pPr>
      <w:r>
        <w:continuationSeparator/>
      </w:r>
    </w:p>
    <w:p w14:paraId="6302937B" w14:textId="77777777" w:rsidR="009964EB" w:rsidRDefault="009964EB"/>
    <w:p w14:paraId="74E0B776" w14:textId="77777777" w:rsidR="009964EB" w:rsidRDefault="009964EB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95DF3"/>
    <w:multiLevelType w:val="multilevel"/>
    <w:tmpl w:val="2144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20"/>
  </w:num>
  <w:num w:numId="2" w16cid:durableId="1967395049">
    <w:abstractNumId w:val="17"/>
  </w:num>
  <w:num w:numId="3" w16cid:durableId="560798018">
    <w:abstractNumId w:val="21"/>
  </w:num>
  <w:num w:numId="4" w16cid:durableId="456266356">
    <w:abstractNumId w:val="7"/>
  </w:num>
  <w:num w:numId="5" w16cid:durableId="1952517828">
    <w:abstractNumId w:val="24"/>
  </w:num>
  <w:num w:numId="6" w16cid:durableId="482088381">
    <w:abstractNumId w:val="4"/>
  </w:num>
  <w:num w:numId="7" w16cid:durableId="1543905248">
    <w:abstractNumId w:val="22"/>
  </w:num>
  <w:num w:numId="8" w16cid:durableId="1594119998">
    <w:abstractNumId w:val="13"/>
  </w:num>
  <w:num w:numId="9" w16cid:durableId="849562418">
    <w:abstractNumId w:val="8"/>
  </w:num>
  <w:num w:numId="10" w16cid:durableId="1199708427">
    <w:abstractNumId w:val="11"/>
  </w:num>
  <w:num w:numId="11" w16cid:durableId="1046024604">
    <w:abstractNumId w:val="19"/>
  </w:num>
  <w:num w:numId="12" w16cid:durableId="1521582063">
    <w:abstractNumId w:val="3"/>
  </w:num>
  <w:num w:numId="13" w16cid:durableId="1400208319">
    <w:abstractNumId w:val="6"/>
  </w:num>
  <w:num w:numId="14" w16cid:durableId="1121418896">
    <w:abstractNumId w:val="15"/>
  </w:num>
  <w:num w:numId="15" w16cid:durableId="198932241">
    <w:abstractNumId w:val="9"/>
  </w:num>
  <w:num w:numId="16" w16cid:durableId="419378984">
    <w:abstractNumId w:val="16"/>
  </w:num>
  <w:num w:numId="17" w16cid:durableId="1159079366">
    <w:abstractNumId w:val="25"/>
  </w:num>
  <w:num w:numId="18" w16cid:durableId="495001252">
    <w:abstractNumId w:val="14"/>
  </w:num>
  <w:num w:numId="19" w16cid:durableId="289753360">
    <w:abstractNumId w:val="23"/>
  </w:num>
  <w:num w:numId="20" w16cid:durableId="657273719">
    <w:abstractNumId w:val="5"/>
  </w:num>
  <w:num w:numId="21" w16cid:durableId="1527209842">
    <w:abstractNumId w:val="2"/>
  </w:num>
  <w:num w:numId="22" w16cid:durableId="924920423">
    <w:abstractNumId w:val="12"/>
  </w:num>
  <w:num w:numId="23" w16cid:durableId="868221264">
    <w:abstractNumId w:val="10"/>
  </w:num>
  <w:num w:numId="24" w16cid:durableId="703672942">
    <w:abstractNumId w:val="1"/>
  </w:num>
  <w:num w:numId="25" w16cid:durableId="1950818158">
    <w:abstractNumId w:val="18"/>
  </w:num>
  <w:num w:numId="26" w16cid:durableId="185881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23BA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2CF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5FF2"/>
    <w:rsid w:val="000C64FB"/>
    <w:rsid w:val="000D03DD"/>
    <w:rsid w:val="000D3475"/>
    <w:rsid w:val="000E0ED6"/>
    <w:rsid w:val="000E38F6"/>
    <w:rsid w:val="000E5DF6"/>
    <w:rsid w:val="000E6E4C"/>
    <w:rsid w:val="000E7B8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667D5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600A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2D1B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4D73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148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112B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EDB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B7E70"/>
    <w:rsid w:val="006C21CD"/>
    <w:rsid w:val="006C2CE2"/>
    <w:rsid w:val="006C3133"/>
    <w:rsid w:val="006C630B"/>
    <w:rsid w:val="006C73DC"/>
    <w:rsid w:val="006E26E1"/>
    <w:rsid w:val="006E7481"/>
    <w:rsid w:val="006E75AE"/>
    <w:rsid w:val="006F136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9D1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7642E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38E8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0FF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4EB"/>
    <w:rsid w:val="009A0DDA"/>
    <w:rsid w:val="009A23B0"/>
    <w:rsid w:val="009A378C"/>
    <w:rsid w:val="009A3864"/>
    <w:rsid w:val="009A53E1"/>
    <w:rsid w:val="009A723A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0988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6295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75F3A"/>
    <w:rsid w:val="00C85FCB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D05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14E79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5074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8C1"/>
    <w:rsid w:val="00DE6B04"/>
    <w:rsid w:val="00DF1F55"/>
    <w:rsid w:val="00DF3861"/>
    <w:rsid w:val="00DF7AEE"/>
    <w:rsid w:val="00E01F7B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1D5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38B2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4640"/>
    <w:rsid w:val="00ED63D1"/>
    <w:rsid w:val="00ED7EF4"/>
    <w:rsid w:val="00EE4693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6E2C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4D3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0FF32FF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4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5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2255C2"/>
    <w:rsid w:val="0024751F"/>
    <w:rsid w:val="00277EF0"/>
    <w:rsid w:val="00285241"/>
    <w:rsid w:val="00372AB1"/>
    <w:rsid w:val="003B10C7"/>
    <w:rsid w:val="003B3A61"/>
    <w:rsid w:val="0048630B"/>
    <w:rsid w:val="00491154"/>
    <w:rsid w:val="00604C9F"/>
    <w:rsid w:val="0063160F"/>
    <w:rsid w:val="0063588A"/>
    <w:rsid w:val="00662FAC"/>
    <w:rsid w:val="006A3720"/>
    <w:rsid w:val="006F136E"/>
    <w:rsid w:val="006F3137"/>
    <w:rsid w:val="007236A8"/>
    <w:rsid w:val="007659CA"/>
    <w:rsid w:val="00791A87"/>
    <w:rsid w:val="007F4556"/>
    <w:rsid w:val="0080736A"/>
    <w:rsid w:val="008138E8"/>
    <w:rsid w:val="008304F2"/>
    <w:rsid w:val="00844B6D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92E1F"/>
    <w:rsid w:val="00B97204"/>
    <w:rsid w:val="00BA3715"/>
    <w:rsid w:val="00BB1D38"/>
    <w:rsid w:val="00BD2496"/>
    <w:rsid w:val="00BE72BC"/>
    <w:rsid w:val="00C02F94"/>
    <w:rsid w:val="00C40988"/>
    <w:rsid w:val="00C40D8D"/>
    <w:rsid w:val="00C56295"/>
    <w:rsid w:val="00C75C30"/>
    <w:rsid w:val="00CB7AF9"/>
    <w:rsid w:val="00CD346C"/>
    <w:rsid w:val="00CF34F2"/>
    <w:rsid w:val="00D318E1"/>
    <w:rsid w:val="00D65074"/>
    <w:rsid w:val="00DE2402"/>
    <w:rsid w:val="00DE4EBE"/>
    <w:rsid w:val="00DE68C1"/>
    <w:rsid w:val="00E01ACF"/>
    <w:rsid w:val="00E97D88"/>
    <w:rsid w:val="00EC5A06"/>
    <w:rsid w:val="00EF3F03"/>
    <w:rsid w:val="00FF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1651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98</cp:revision>
  <cp:lastPrinted>2017-03-29T10:57:00Z</cp:lastPrinted>
  <dcterms:created xsi:type="dcterms:W3CDTF">2026-01-28T07:21:00Z</dcterms:created>
  <dcterms:modified xsi:type="dcterms:W3CDTF">2026-03-06T09:40:00Z</dcterms:modified>
</cp:coreProperties>
</file>