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DCDAE78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841D17">
              <w:rPr>
                <w:rFonts w:ascii="Arial" w:hAnsi="Arial" w:cs="Arial"/>
              </w:rPr>
              <w:t>9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2208FAD" w:rsidR="005D6E86" w:rsidRPr="001D1B3C" w:rsidRDefault="008021C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74F7299" w14:textId="4D0AFC53" w:rsidR="00466808" w:rsidRDefault="00312F95" w:rsidP="006B27C4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466808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6B27C4">
              <w:rPr>
                <w:rFonts w:ascii="Arial" w:hAnsi="Arial" w:cs="Arial"/>
              </w:rPr>
              <w:t xml:space="preserve">Continuata la presa dei dati reali dal </w:t>
            </w:r>
            <w:proofErr w:type="spellStart"/>
            <w:r w:rsidR="006B27C4">
              <w:rPr>
                <w:rFonts w:ascii="Arial" w:hAnsi="Arial" w:cs="Arial"/>
              </w:rPr>
              <w:t>db</w:t>
            </w:r>
            <w:proofErr w:type="spellEnd"/>
            <w:r w:rsidR="006B27C4">
              <w:rPr>
                <w:rFonts w:ascii="Arial" w:hAnsi="Arial" w:cs="Arial"/>
              </w:rPr>
              <w:t xml:space="preserve"> nella pagina </w:t>
            </w:r>
            <w:r w:rsidR="00841D17">
              <w:rPr>
                <w:rFonts w:ascii="Arial" w:hAnsi="Arial" w:cs="Arial"/>
              </w:rPr>
              <w:t>docente di classe</w:t>
            </w:r>
            <w:r w:rsidR="006B27C4">
              <w:rPr>
                <w:rFonts w:ascii="Arial" w:hAnsi="Arial" w:cs="Arial"/>
              </w:rPr>
              <w:t xml:space="preserve"> per le varie pagine come users</w:t>
            </w:r>
            <w:r w:rsidR="00841D17">
              <w:rPr>
                <w:rFonts w:ascii="Arial" w:hAnsi="Arial" w:cs="Arial"/>
              </w:rPr>
              <w:t>, ritardi, assenze, ecc.</w:t>
            </w:r>
          </w:p>
          <w:p w14:paraId="121F7718" w14:textId="77777777" w:rsidR="00466808" w:rsidRDefault="00466808" w:rsidP="00466808">
            <w:pPr>
              <w:pStyle w:val="Paragrafoelenco"/>
              <w:rPr>
                <w:rFonts w:ascii="Arial" w:hAnsi="Arial" w:cs="Arial"/>
              </w:rPr>
            </w:pPr>
          </w:p>
          <w:p w14:paraId="17B3541D" w14:textId="77777777" w:rsidR="00AC580F" w:rsidRDefault="00841D17" w:rsidP="006B27C4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</w:t>
            </w:r>
            <w:r w:rsidR="00957313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</w:rPr>
              <w:t>14</w:t>
            </w:r>
            <w:r w:rsidR="00957313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  <w:r w:rsidR="0095731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Finita</w:t>
            </w:r>
            <w:r w:rsidR="00957313">
              <w:rPr>
                <w:rFonts w:ascii="Arial" w:hAnsi="Arial" w:cs="Arial"/>
              </w:rPr>
              <w:t xml:space="preserve"> la presa dei dati reali dal </w:t>
            </w:r>
            <w:proofErr w:type="spellStart"/>
            <w:r w:rsidR="00957313">
              <w:rPr>
                <w:rFonts w:ascii="Arial" w:hAnsi="Arial" w:cs="Arial"/>
              </w:rPr>
              <w:t>db</w:t>
            </w:r>
            <w:proofErr w:type="spellEnd"/>
            <w:r w:rsidR="00957313">
              <w:rPr>
                <w:rFonts w:ascii="Arial" w:hAnsi="Arial" w:cs="Arial"/>
              </w:rPr>
              <w:t xml:space="preserve"> per la dashboard </w:t>
            </w:r>
            <w:proofErr w:type="spellStart"/>
            <w:r w:rsidR="00957313">
              <w:rPr>
                <w:rFonts w:ascii="Arial" w:hAnsi="Arial" w:cs="Arial"/>
              </w:rPr>
              <w:t>dell</w:t>
            </w:r>
            <w:proofErr w:type="spellEnd"/>
            <w:r>
              <w:rPr>
                <w:rFonts w:ascii="Arial" w:hAnsi="Arial" w:cs="Arial"/>
              </w:rPr>
              <w:t xml:space="preserve"> capo laboratorio </w:t>
            </w:r>
            <w:r w:rsidR="00957313">
              <w:rPr>
                <w:rFonts w:ascii="Arial" w:hAnsi="Arial" w:cs="Arial"/>
              </w:rPr>
              <w:t>e con le altre pagine che ha come lo storico</w:t>
            </w:r>
            <w:r w:rsidR="008021C5">
              <w:rPr>
                <w:rFonts w:ascii="Arial" w:hAnsi="Arial" w:cs="Arial"/>
              </w:rPr>
              <w:t xml:space="preserve">, la gestione dei congedi, </w:t>
            </w:r>
            <w:proofErr w:type="spellStart"/>
            <w:r w:rsidR="008021C5">
              <w:rPr>
                <w:rFonts w:ascii="Arial" w:hAnsi="Arial" w:cs="Arial"/>
              </w:rPr>
              <w:t>ecc</w:t>
            </w:r>
            <w:proofErr w:type="spellEnd"/>
          </w:p>
          <w:p w14:paraId="55AEAD28" w14:textId="77777777" w:rsidR="008021C5" w:rsidRPr="008021C5" w:rsidRDefault="008021C5" w:rsidP="008021C5">
            <w:pPr>
              <w:pStyle w:val="Paragrafoelenco"/>
              <w:rPr>
                <w:rFonts w:ascii="Arial" w:hAnsi="Arial" w:cs="Arial"/>
              </w:rPr>
            </w:pPr>
          </w:p>
          <w:p w14:paraId="3BDFF3E9" w14:textId="7684B815" w:rsidR="008021C5" w:rsidRPr="00466808" w:rsidRDefault="008021C5" w:rsidP="006B27C4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/ 15:45: Sistemato dei problemi nella documentazione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D47FFFE" w:rsidR="00BA0A95" w:rsidRPr="009E1FF6" w:rsidRDefault="00BA0A95" w:rsidP="009E1FF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A1EBAE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Avanti 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73DE27E" w:rsidR="00CD7E73" w:rsidRPr="0083437B" w:rsidRDefault="008021C5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Finire la sistemazione delle dashboard di base e inizio creazione e settaggio regole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FC40B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EndPr/>
      <w:sdtContent>
        <w:p w14:paraId="22457759" w14:textId="430A29E5" w:rsidR="00872C0D" w:rsidRDefault="008021C5" w:rsidP="00872C0D">
          <w:pPr>
            <w:pStyle w:val="Nessunaspaziatura"/>
            <w:rPr>
              <w:rFonts w:ascii="Arial" w:hAnsi="Arial" w:cs="Arial"/>
            </w:rPr>
          </w:pPr>
          <w:r w:rsidRPr="008021C5">
            <w:rPr>
              <w:rFonts w:ascii="Arial" w:hAnsi="Arial" w:cs="Arial"/>
            </w:rPr>
            <w:t xml:space="preserve">fammi i </w:t>
          </w:r>
          <w:proofErr w:type="spellStart"/>
          <w:r w:rsidRPr="008021C5">
            <w:rPr>
              <w:rFonts w:ascii="Arial" w:hAnsi="Arial" w:cs="Arial"/>
            </w:rPr>
            <w:t>seeders</w:t>
          </w:r>
          <w:proofErr w:type="spellEnd"/>
          <w:r w:rsidRPr="008021C5">
            <w:rPr>
              <w:rFonts w:ascii="Arial" w:hAnsi="Arial" w:cs="Arial"/>
            </w:rPr>
            <w:t xml:space="preserve"> per i documenti tipo certificati medici</w:t>
          </w:r>
        </w:p>
        <w:p w14:paraId="392D795E" w14:textId="77777777" w:rsidR="008021C5" w:rsidRPr="00872C0D" w:rsidRDefault="008021C5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2D8DC873" w14:textId="071C972B" w:rsidR="000F491C" w:rsidRDefault="008021C5" w:rsidP="008021C5">
          <w:pPr>
            <w:pStyle w:val="Nessunaspaziatura"/>
            <w:rPr>
              <w:rFonts w:ascii="Arial" w:hAnsi="Arial" w:cs="Arial"/>
            </w:rPr>
          </w:pPr>
          <w:r w:rsidRPr="008021C5">
            <w:rPr>
              <w:rFonts w:ascii="Arial" w:hAnsi="Arial" w:cs="Arial"/>
            </w:rPr>
            <w:t xml:space="preserve">Ho aggiunto un </w:t>
          </w:r>
          <w:proofErr w:type="spellStart"/>
          <w:r w:rsidRPr="008021C5">
            <w:rPr>
              <w:rFonts w:ascii="Arial" w:hAnsi="Arial" w:cs="Arial"/>
            </w:rPr>
            <w:t>seeder</w:t>
          </w:r>
          <w:proofErr w:type="spellEnd"/>
          <w:r w:rsidRPr="008021C5">
            <w:rPr>
              <w:rFonts w:ascii="Arial" w:hAnsi="Arial" w:cs="Arial"/>
            </w:rPr>
            <w:t xml:space="preserve"> per i certificati medici collegati alle assenze recenti e l’ho inserito nel </w:t>
          </w:r>
          <w:proofErr w:type="spellStart"/>
          <w:r w:rsidRPr="008021C5">
            <w:rPr>
              <w:rFonts w:ascii="Arial" w:hAnsi="Arial" w:cs="Arial"/>
            </w:rPr>
            <w:t>DatabaseSeeder</w:t>
          </w:r>
          <w:proofErr w:type="spellEnd"/>
          <w:r w:rsidRPr="008021C5">
            <w:rPr>
              <w:rFonts w:ascii="Arial" w:hAnsi="Arial" w:cs="Arial"/>
            </w:rPr>
            <w:t xml:space="preserve"> così viene eseguito insieme agli altri.</w:t>
          </w:r>
        </w:p>
      </w:sdtContent>
    </w:sdt>
    <w:p w14:paraId="655D6392" w14:textId="40867B3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8ADD535" w:rsidR="00624F63" w:rsidRPr="001D1B3C" w:rsidRDefault="000F491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370795">
            <w:rPr>
              <w:rFonts w:ascii="Arial" w:hAnsi="Arial" w:cs="Arial"/>
            </w:rPr>
            <w:t>fatto</w:t>
          </w:r>
          <w:r>
            <w:rPr>
              <w:rFonts w:ascii="Arial" w:hAnsi="Arial" w:cs="Arial"/>
            </w:rPr>
            <w:t xml:space="preserve"> tutto a mano, il risultato sarebbe stato lo stesso ma in molto </w:t>
          </w:r>
          <w:proofErr w:type="spellStart"/>
          <w:r>
            <w:rPr>
              <w:rFonts w:ascii="Arial" w:hAnsi="Arial" w:cs="Arial"/>
            </w:rPr>
            <w:t>piu</w:t>
          </w:r>
          <w:proofErr w:type="spellEnd"/>
          <w:r>
            <w:rPr>
              <w:rFonts w:ascii="Arial" w:hAnsi="Arial" w:cs="Arial"/>
            </w:rPr>
            <w:t xml:space="preserve">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F0E7B" w14:textId="77777777" w:rsidR="001B3029" w:rsidRDefault="001B3029" w:rsidP="00DC1A1A">
      <w:pPr>
        <w:spacing w:after="0" w:line="240" w:lineRule="auto"/>
      </w:pPr>
      <w:r>
        <w:separator/>
      </w:r>
    </w:p>
    <w:p w14:paraId="19FB474C" w14:textId="77777777" w:rsidR="001B3029" w:rsidRDefault="001B3029"/>
    <w:p w14:paraId="57EAF471" w14:textId="77777777" w:rsidR="001B3029" w:rsidRDefault="001B3029" w:rsidP="00454290"/>
  </w:endnote>
  <w:endnote w:type="continuationSeparator" w:id="0">
    <w:p w14:paraId="6BF7A55B" w14:textId="77777777" w:rsidR="001B3029" w:rsidRDefault="001B3029" w:rsidP="00DC1A1A">
      <w:pPr>
        <w:spacing w:after="0" w:line="240" w:lineRule="auto"/>
      </w:pPr>
      <w:r>
        <w:continuationSeparator/>
      </w:r>
    </w:p>
    <w:p w14:paraId="168F97DC" w14:textId="77777777" w:rsidR="001B3029" w:rsidRDefault="001B3029"/>
    <w:p w14:paraId="1DC199E2" w14:textId="77777777" w:rsidR="001B3029" w:rsidRDefault="001B302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D70C5" w14:textId="77777777" w:rsidR="001B3029" w:rsidRDefault="001B3029" w:rsidP="00DC1A1A">
      <w:pPr>
        <w:spacing w:after="0" w:line="240" w:lineRule="auto"/>
      </w:pPr>
      <w:r>
        <w:separator/>
      </w:r>
    </w:p>
    <w:p w14:paraId="290C16AD" w14:textId="77777777" w:rsidR="001B3029" w:rsidRDefault="001B3029"/>
    <w:p w14:paraId="4FCEADE8" w14:textId="77777777" w:rsidR="001B3029" w:rsidRDefault="001B3029" w:rsidP="00454290"/>
  </w:footnote>
  <w:footnote w:type="continuationSeparator" w:id="0">
    <w:p w14:paraId="62152C4C" w14:textId="77777777" w:rsidR="001B3029" w:rsidRDefault="001B3029" w:rsidP="00DC1A1A">
      <w:pPr>
        <w:spacing w:after="0" w:line="240" w:lineRule="auto"/>
      </w:pPr>
      <w:r>
        <w:continuationSeparator/>
      </w:r>
    </w:p>
    <w:p w14:paraId="61515565" w14:textId="77777777" w:rsidR="001B3029" w:rsidRDefault="001B3029"/>
    <w:p w14:paraId="0845F237" w14:textId="77777777" w:rsidR="001B3029" w:rsidRDefault="001B302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6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3B3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3029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489D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6BF8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08E6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27C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C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1D17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7313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68D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4A17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7E73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3C45"/>
    <w:rsid w:val="001823B3"/>
    <w:rsid w:val="00285241"/>
    <w:rsid w:val="00372AB1"/>
    <w:rsid w:val="003B10C7"/>
    <w:rsid w:val="003B3A61"/>
    <w:rsid w:val="00491154"/>
    <w:rsid w:val="0063160F"/>
    <w:rsid w:val="0063588A"/>
    <w:rsid w:val="00662FAC"/>
    <w:rsid w:val="007236A8"/>
    <w:rsid w:val="007659CA"/>
    <w:rsid w:val="00791A87"/>
    <w:rsid w:val="007F4556"/>
    <w:rsid w:val="0080736A"/>
    <w:rsid w:val="00844B6D"/>
    <w:rsid w:val="0090521C"/>
    <w:rsid w:val="009A40B4"/>
    <w:rsid w:val="009D0387"/>
    <w:rsid w:val="00A04185"/>
    <w:rsid w:val="00AB4C13"/>
    <w:rsid w:val="00AF4921"/>
    <w:rsid w:val="00B0368D"/>
    <w:rsid w:val="00B459EF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1046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54</cp:revision>
  <cp:lastPrinted>2017-03-29T10:57:00Z</cp:lastPrinted>
  <dcterms:created xsi:type="dcterms:W3CDTF">2026-01-28T07:21:00Z</dcterms:created>
  <dcterms:modified xsi:type="dcterms:W3CDTF">2026-02-09T14:33:00Z</dcterms:modified>
</cp:coreProperties>
</file>