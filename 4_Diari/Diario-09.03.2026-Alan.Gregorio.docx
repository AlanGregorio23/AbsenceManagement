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CA218D0" w:rsidR="005D6E86" w:rsidRPr="001D1B3C" w:rsidRDefault="000723B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8A24B1">
              <w:rPr>
                <w:rFonts w:ascii="Arial" w:hAnsi="Arial" w:cs="Arial"/>
              </w:rPr>
              <w:t>9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0AD6B3F" w:rsidR="005D6E86" w:rsidRPr="001D1B3C" w:rsidRDefault="005E18D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364DB06" w14:textId="2AC93381" w:rsidR="005E18D3" w:rsidRPr="005E18D3" w:rsidRDefault="00312F95" w:rsidP="005E18D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5E18D3">
              <w:rPr>
                <w:rFonts w:ascii="Arial" w:hAnsi="Arial" w:cs="Arial"/>
              </w:rPr>
              <w:t>Concluso e controllato il flusso della richiesta di congedo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7420C4BA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5E18D3">
              <w:rPr>
                <w:rFonts w:ascii="Arial" w:hAnsi="Arial" w:cs="Arial"/>
              </w:rPr>
              <w:t>Iniziato il flusso della richiesta di congedo con implementazione delle grafiche</w:t>
            </w:r>
          </w:p>
          <w:p w14:paraId="3878A5EB" w14:textId="77777777" w:rsidR="005E18D3" w:rsidRPr="005E18D3" w:rsidRDefault="005E18D3" w:rsidP="005E18D3">
            <w:pPr>
              <w:pStyle w:val="Paragrafoelenco"/>
              <w:rPr>
                <w:rFonts w:ascii="Arial" w:hAnsi="Arial" w:cs="Arial"/>
              </w:rPr>
            </w:pPr>
          </w:p>
          <w:p w14:paraId="2201C1E8" w14:textId="10FAABDD" w:rsidR="005E18D3" w:rsidRDefault="005E18D3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/ 14:00: Iniziato la logica del flusso con le regole utilizzate nel db così che sono modificabili con le proprie azioni per ogni regola</w:t>
            </w:r>
          </w:p>
          <w:p w14:paraId="79B07811" w14:textId="77777777" w:rsidR="005E18D3" w:rsidRPr="005E18D3" w:rsidRDefault="005E18D3" w:rsidP="005E18D3">
            <w:pPr>
              <w:pStyle w:val="Paragrafoelenco"/>
              <w:rPr>
                <w:rFonts w:ascii="Arial" w:hAnsi="Arial" w:cs="Arial"/>
              </w:rPr>
            </w:pPr>
          </w:p>
          <w:p w14:paraId="40578C5C" w14:textId="2AB26D97" w:rsidR="005E18D3" w:rsidRDefault="005E18D3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14:00 / 15:45: Iniziato la correzione di errori presenti nella logica del flusso dei congedi.</w:t>
            </w:r>
          </w:p>
          <w:p w14:paraId="3BDFF3E9" w14:textId="1BA9F3E8" w:rsidR="00227E26" w:rsidRPr="000A02CF" w:rsidRDefault="00227E26" w:rsidP="000A02C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0FCB39B2" w14:textId="26872FCD" w:rsidR="00F02A62" w:rsidRPr="00E441D5" w:rsidRDefault="00640EDB" w:rsidP="00E441D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Capire se mettere subito la firma agli allievi quando hanno compiuto la maggiore età </w:t>
            </w: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2F870D" w:rsidR="00632B06" w:rsidRPr="00C46E96" w:rsidRDefault="005E18D3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avanzi di circa 1 task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75A785A" w:rsidR="000A02CF" w:rsidRPr="00581BF5" w:rsidRDefault="005E18D3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il flusso dei congedi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0146F5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B38B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12BF36AC" w14:textId="1AD95F03" w:rsidR="00EE4693" w:rsidRDefault="005E18D3" w:rsidP="00872C0D">
      <w:pPr>
        <w:pStyle w:val="Nessunaspaziatura"/>
        <w:rPr>
          <w:rFonts w:ascii="Arial" w:hAnsi="Arial" w:cs="Arial"/>
        </w:rPr>
      </w:pPr>
      <w:bookmarkStart w:id="3" w:name="_Hlk219186319"/>
      <w:r w:rsidRPr="005E18D3">
        <w:rPr>
          <w:rFonts w:ascii="Arial" w:hAnsi="Arial" w:cs="Arial"/>
        </w:rPr>
        <w:t>Come gestisco il flusso della richiesta dei ritardi utilizzando le regole del db in laravel</w:t>
      </w:r>
    </w:p>
    <w:p w14:paraId="26E53481" w14:textId="77777777" w:rsidR="005E18D3" w:rsidRPr="00872C0D" w:rsidRDefault="005E18D3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EndPr>
        <w:rPr>
          <w:b/>
          <w:bCs/>
        </w:rPr>
      </w:sdtEndPr>
      <w:sdtContent>
        <w:p w14:paraId="7C4542DF" w14:textId="3A2F9F5A" w:rsidR="005E18D3" w:rsidRPr="005E18D3" w:rsidRDefault="005E18D3" w:rsidP="005E18D3">
          <w:pPr>
            <w:pStyle w:val="Nessunaspaziatura"/>
            <w:rPr>
              <w:rFonts w:ascii="Arial" w:hAnsi="Arial" w:cs="Arial"/>
            </w:rPr>
          </w:pPr>
          <w:r w:rsidRPr="005E18D3">
            <w:rPr>
              <w:rFonts w:ascii="Arial" w:hAnsi="Arial" w:cs="Arial"/>
            </w:rPr>
            <w:t>Per gestire il flusso dei ritardi usando le regole nel database in Laravel, devi separare tre livelli:</w:t>
          </w:r>
        </w:p>
        <w:p w14:paraId="51EBB559" w14:textId="05160E4F" w:rsidR="005E18D3" w:rsidRPr="005E18D3" w:rsidRDefault="005E18D3" w:rsidP="005E18D3">
          <w:pPr>
            <w:pStyle w:val="Nessunaspaziatura"/>
            <w:rPr>
              <w:rFonts w:ascii="Arial" w:hAnsi="Arial" w:cs="Arial"/>
            </w:rPr>
          </w:pPr>
          <w:r w:rsidRPr="005E18D3">
            <w:rPr>
              <w:rFonts w:ascii="Arial" w:hAnsi="Arial" w:cs="Arial"/>
            </w:rPr>
            <w:t>Regole nel DB</w:t>
          </w:r>
        </w:p>
        <w:p w14:paraId="36C82969" w14:textId="14BF2C60" w:rsidR="005E18D3" w:rsidRPr="005E18D3" w:rsidRDefault="005E18D3" w:rsidP="005E18D3">
          <w:pPr>
            <w:pStyle w:val="Nessunaspaziatura"/>
            <w:rPr>
              <w:rFonts w:ascii="Arial" w:hAnsi="Arial" w:cs="Arial"/>
            </w:rPr>
          </w:pPr>
          <w:r w:rsidRPr="005E18D3">
            <w:rPr>
              <w:rFonts w:ascii="Arial" w:hAnsi="Arial" w:cs="Arial"/>
            </w:rPr>
            <w:t>Service Laravel che applica le regole</w:t>
          </w:r>
        </w:p>
        <w:p w14:paraId="109EE410" w14:textId="18732781" w:rsidR="005E18D3" w:rsidRPr="005E18D3" w:rsidRDefault="005E18D3" w:rsidP="005E18D3">
          <w:pPr>
            <w:pStyle w:val="Nessunaspaziatura"/>
            <w:rPr>
              <w:rFonts w:ascii="Arial" w:hAnsi="Arial" w:cs="Arial"/>
            </w:rPr>
          </w:pPr>
          <w:r w:rsidRPr="005E18D3">
            <w:rPr>
              <w:rFonts w:ascii="Arial" w:hAnsi="Arial" w:cs="Arial"/>
            </w:rPr>
            <w:t>Cambio stato del ritardo</w:t>
          </w:r>
        </w:p>
        <w:p w14:paraId="240BA54F" w14:textId="131B46AD" w:rsidR="005E18D3" w:rsidRPr="005E18D3" w:rsidRDefault="005E18D3" w:rsidP="005E18D3">
          <w:pPr>
            <w:pStyle w:val="Nessunaspaziatura"/>
            <w:rPr>
              <w:rFonts w:ascii="Arial" w:hAnsi="Arial" w:cs="Arial"/>
            </w:rPr>
          </w:pPr>
          <w:r w:rsidRPr="005E18D3">
            <w:rPr>
              <w:rFonts w:ascii="Arial" w:hAnsi="Arial" w:cs="Arial"/>
            </w:rPr>
            <w:t>Il lusso dei ritardi nel progetto è questo:</w:t>
          </w:r>
        </w:p>
        <w:p w14:paraId="1907982B" w14:textId="635E3331" w:rsidR="005E18D3" w:rsidRPr="005E18D3" w:rsidRDefault="005E18D3" w:rsidP="005E18D3">
          <w:pPr>
            <w:pStyle w:val="Nessunaspaziatura"/>
            <w:rPr>
              <w:rFonts w:ascii="Arial" w:hAnsi="Arial" w:cs="Arial"/>
            </w:rPr>
          </w:pPr>
          <w:r w:rsidRPr="005E18D3">
            <w:rPr>
              <w:rFonts w:ascii="Arial" w:hAnsi="Arial" w:cs="Arial"/>
            </w:rPr>
            <w:t>allievo segnala ritardo</w:t>
          </w:r>
        </w:p>
        <w:p w14:paraId="74664618" w14:textId="72EC03E4" w:rsidR="005E18D3" w:rsidRPr="005E18D3" w:rsidRDefault="005E18D3" w:rsidP="005E18D3">
          <w:pPr>
            <w:pStyle w:val="Nessunaspaziatura"/>
            <w:rPr>
              <w:rFonts w:ascii="Arial" w:hAnsi="Arial" w:cs="Arial"/>
            </w:rPr>
          </w:pPr>
          <w:r w:rsidRPr="005E18D3">
            <w:rPr>
              <w:rFonts w:ascii="Arial" w:hAnsi="Arial" w:cs="Arial"/>
            </w:rPr>
            <w:t>firma tutore</w:t>
          </w:r>
        </w:p>
        <w:p w14:paraId="04CE33FD" w14:textId="069A9252" w:rsidR="005E18D3" w:rsidRPr="005E18D3" w:rsidRDefault="005E18D3" w:rsidP="005E18D3">
          <w:pPr>
            <w:pStyle w:val="Nessunaspaziatura"/>
            <w:rPr>
              <w:rFonts w:ascii="Arial" w:hAnsi="Arial" w:cs="Arial"/>
            </w:rPr>
          </w:pPr>
          <w:r w:rsidRPr="005E18D3">
            <w:rPr>
              <w:rFonts w:ascii="Arial" w:hAnsi="Arial" w:cs="Arial"/>
            </w:rPr>
            <w:t>validazione docente</w:t>
          </w:r>
        </w:p>
        <w:p w14:paraId="5EE6CF5E" w14:textId="75AD1F10" w:rsidR="000C3C46" w:rsidRDefault="005E18D3" w:rsidP="005E18D3">
          <w:pPr>
            <w:pStyle w:val="Nessunaspaziatura"/>
            <w:rPr>
              <w:rFonts w:ascii="Arial" w:hAnsi="Arial" w:cs="Arial"/>
            </w:rPr>
          </w:pPr>
          <w:r w:rsidRPr="005E18D3">
            <w:rPr>
              <w:rFonts w:ascii="Arial" w:hAnsi="Arial" w:cs="Arial"/>
            </w:rPr>
            <w:t>eventuale ritardo arbitrario se scade il termine</w:t>
          </w:r>
        </w:p>
        <w:p w14:paraId="5406FC68" w14:textId="77777777" w:rsidR="005E18D3" w:rsidRDefault="00000000" w:rsidP="005E18D3">
          <w:pPr>
            <w:pStyle w:val="Nessunaspaziatura"/>
            <w:rPr>
              <w:rFonts w:ascii="Arial" w:hAnsi="Arial" w:cs="Arial"/>
              <w:b/>
              <w:bCs/>
            </w:rPr>
          </w:pPr>
        </w:p>
      </w:sdtContent>
    </w:sdt>
    <w:p w14:paraId="655D6392" w14:textId="27CD4D3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01F7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18D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2CE8954B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0723BA">
            <w:rPr>
              <w:rFonts w:ascii="Arial" w:hAnsi="Arial" w:cs="Arial"/>
            </w:rPr>
            <w:t>Ricerca manuale</w:t>
          </w:r>
          <w:r w:rsidR="00EB38B2">
            <w:rPr>
              <w:rFonts w:ascii="Arial" w:hAnsi="Arial" w:cs="Arial"/>
            </w:rPr>
            <w:t xml:space="preserve"> </w:t>
          </w:r>
        </w:sdtContent>
      </w:sdt>
      <w:r w:rsidR="005E18D3">
        <w:rPr>
          <w:rFonts w:ascii="Arial" w:hAnsi="Arial" w:cs="Arial"/>
        </w:rPr>
        <w:t xml:space="preserve">in internet 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EEED2" w14:textId="77777777" w:rsidR="005C4E7D" w:rsidRDefault="005C4E7D" w:rsidP="00DC1A1A">
      <w:pPr>
        <w:spacing w:after="0" w:line="240" w:lineRule="auto"/>
      </w:pPr>
      <w:r>
        <w:separator/>
      </w:r>
    </w:p>
    <w:p w14:paraId="1EFCCBF4" w14:textId="77777777" w:rsidR="005C4E7D" w:rsidRDefault="005C4E7D"/>
    <w:p w14:paraId="63290510" w14:textId="77777777" w:rsidR="005C4E7D" w:rsidRDefault="005C4E7D" w:rsidP="00454290"/>
  </w:endnote>
  <w:endnote w:type="continuationSeparator" w:id="0">
    <w:p w14:paraId="14DDE697" w14:textId="77777777" w:rsidR="005C4E7D" w:rsidRDefault="005C4E7D" w:rsidP="00DC1A1A">
      <w:pPr>
        <w:spacing w:after="0" w:line="240" w:lineRule="auto"/>
      </w:pPr>
      <w:r>
        <w:continuationSeparator/>
      </w:r>
    </w:p>
    <w:p w14:paraId="1FE3E076" w14:textId="77777777" w:rsidR="005C4E7D" w:rsidRDefault="005C4E7D"/>
    <w:p w14:paraId="0426CBCA" w14:textId="77777777" w:rsidR="005C4E7D" w:rsidRDefault="005C4E7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2813D" w14:textId="77777777" w:rsidR="005C4E7D" w:rsidRDefault="005C4E7D" w:rsidP="00DC1A1A">
      <w:pPr>
        <w:spacing w:after="0" w:line="240" w:lineRule="auto"/>
      </w:pPr>
      <w:r>
        <w:separator/>
      </w:r>
    </w:p>
    <w:p w14:paraId="3184F0F4" w14:textId="77777777" w:rsidR="005C4E7D" w:rsidRDefault="005C4E7D"/>
    <w:p w14:paraId="541C9AC7" w14:textId="77777777" w:rsidR="005C4E7D" w:rsidRDefault="005C4E7D" w:rsidP="00454290"/>
  </w:footnote>
  <w:footnote w:type="continuationSeparator" w:id="0">
    <w:p w14:paraId="60354E02" w14:textId="77777777" w:rsidR="005C4E7D" w:rsidRDefault="005C4E7D" w:rsidP="00DC1A1A">
      <w:pPr>
        <w:spacing w:after="0" w:line="240" w:lineRule="auto"/>
      </w:pPr>
      <w:r>
        <w:continuationSeparator/>
      </w:r>
    </w:p>
    <w:p w14:paraId="77FE98CF" w14:textId="77777777" w:rsidR="005C4E7D" w:rsidRDefault="005C4E7D"/>
    <w:p w14:paraId="7D394797" w14:textId="77777777" w:rsidR="005C4E7D" w:rsidRDefault="005C4E7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DF3"/>
    <w:multiLevelType w:val="multilevel"/>
    <w:tmpl w:val="214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20"/>
  </w:num>
  <w:num w:numId="2" w16cid:durableId="1967395049">
    <w:abstractNumId w:val="17"/>
  </w:num>
  <w:num w:numId="3" w16cid:durableId="560798018">
    <w:abstractNumId w:val="21"/>
  </w:num>
  <w:num w:numId="4" w16cid:durableId="456266356">
    <w:abstractNumId w:val="7"/>
  </w:num>
  <w:num w:numId="5" w16cid:durableId="1952517828">
    <w:abstractNumId w:val="24"/>
  </w:num>
  <w:num w:numId="6" w16cid:durableId="482088381">
    <w:abstractNumId w:val="4"/>
  </w:num>
  <w:num w:numId="7" w16cid:durableId="1543905248">
    <w:abstractNumId w:val="22"/>
  </w:num>
  <w:num w:numId="8" w16cid:durableId="1594119998">
    <w:abstractNumId w:val="13"/>
  </w:num>
  <w:num w:numId="9" w16cid:durableId="849562418">
    <w:abstractNumId w:val="8"/>
  </w:num>
  <w:num w:numId="10" w16cid:durableId="1199708427">
    <w:abstractNumId w:val="11"/>
  </w:num>
  <w:num w:numId="11" w16cid:durableId="1046024604">
    <w:abstractNumId w:val="19"/>
  </w:num>
  <w:num w:numId="12" w16cid:durableId="1521582063">
    <w:abstractNumId w:val="3"/>
  </w:num>
  <w:num w:numId="13" w16cid:durableId="1400208319">
    <w:abstractNumId w:val="6"/>
  </w:num>
  <w:num w:numId="14" w16cid:durableId="1121418896">
    <w:abstractNumId w:val="15"/>
  </w:num>
  <w:num w:numId="15" w16cid:durableId="198932241">
    <w:abstractNumId w:val="9"/>
  </w:num>
  <w:num w:numId="16" w16cid:durableId="419378984">
    <w:abstractNumId w:val="16"/>
  </w:num>
  <w:num w:numId="17" w16cid:durableId="1159079366">
    <w:abstractNumId w:val="25"/>
  </w:num>
  <w:num w:numId="18" w16cid:durableId="495001252">
    <w:abstractNumId w:val="14"/>
  </w:num>
  <w:num w:numId="19" w16cid:durableId="289753360">
    <w:abstractNumId w:val="23"/>
  </w:num>
  <w:num w:numId="20" w16cid:durableId="657273719">
    <w:abstractNumId w:val="5"/>
  </w:num>
  <w:num w:numId="21" w16cid:durableId="1527209842">
    <w:abstractNumId w:val="2"/>
  </w:num>
  <w:num w:numId="22" w16cid:durableId="924920423">
    <w:abstractNumId w:val="12"/>
  </w:num>
  <w:num w:numId="23" w16cid:durableId="868221264">
    <w:abstractNumId w:val="10"/>
  </w:num>
  <w:num w:numId="24" w16cid:durableId="703672942">
    <w:abstractNumId w:val="1"/>
  </w:num>
  <w:num w:numId="25" w16cid:durableId="1950818158">
    <w:abstractNumId w:val="18"/>
  </w:num>
  <w:num w:numId="26" w16cid:durableId="185881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2CF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2D1B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B80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D73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E7D"/>
    <w:rsid w:val="005C4F4F"/>
    <w:rsid w:val="005C7AFF"/>
    <w:rsid w:val="005D036B"/>
    <w:rsid w:val="005D3A96"/>
    <w:rsid w:val="005D482B"/>
    <w:rsid w:val="005D6E86"/>
    <w:rsid w:val="005E18D3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00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E26E1"/>
    <w:rsid w:val="006E7481"/>
    <w:rsid w:val="006E75AE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A24B1"/>
    <w:rsid w:val="008B0FF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8F4ED4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085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4EB"/>
    <w:rsid w:val="009A0DDA"/>
    <w:rsid w:val="009A23B0"/>
    <w:rsid w:val="009A378C"/>
    <w:rsid w:val="009A3864"/>
    <w:rsid w:val="009A53E1"/>
    <w:rsid w:val="009A723A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0988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6295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14E7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4693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6E2C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622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32FF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0D20DA"/>
    <w:rsid w:val="002255C2"/>
    <w:rsid w:val="0024751F"/>
    <w:rsid w:val="00277EF0"/>
    <w:rsid w:val="00285241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A3720"/>
    <w:rsid w:val="006A600B"/>
    <w:rsid w:val="006F136E"/>
    <w:rsid w:val="006F3137"/>
    <w:rsid w:val="007236A8"/>
    <w:rsid w:val="007659CA"/>
    <w:rsid w:val="00791A87"/>
    <w:rsid w:val="007F4556"/>
    <w:rsid w:val="0080736A"/>
    <w:rsid w:val="008138E8"/>
    <w:rsid w:val="008304F2"/>
    <w:rsid w:val="00844B6D"/>
    <w:rsid w:val="008C215B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92E1F"/>
    <w:rsid w:val="00B97204"/>
    <w:rsid w:val="00BA3715"/>
    <w:rsid w:val="00BB1D38"/>
    <w:rsid w:val="00BD2496"/>
    <w:rsid w:val="00BE72BC"/>
    <w:rsid w:val="00C02F94"/>
    <w:rsid w:val="00C40988"/>
    <w:rsid w:val="00C40D8D"/>
    <w:rsid w:val="00C56295"/>
    <w:rsid w:val="00C75C30"/>
    <w:rsid w:val="00CB7AF9"/>
    <w:rsid w:val="00CD346C"/>
    <w:rsid w:val="00CF34F2"/>
    <w:rsid w:val="00D318E1"/>
    <w:rsid w:val="00D65074"/>
    <w:rsid w:val="00DE2402"/>
    <w:rsid w:val="00DE4EBE"/>
    <w:rsid w:val="00DE68C1"/>
    <w:rsid w:val="00E01ACF"/>
    <w:rsid w:val="00E97D88"/>
    <w:rsid w:val="00EC5A06"/>
    <w:rsid w:val="00EF3F03"/>
    <w:rsid w:val="00F76622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1661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100</cp:revision>
  <cp:lastPrinted>2017-03-29T10:57:00Z</cp:lastPrinted>
  <dcterms:created xsi:type="dcterms:W3CDTF">2026-01-28T07:21:00Z</dcterms:created>
  <dcterms:modified xsi:type="dcterms:W3CDTF">2026-03-09T14:36:00Z</dcterms:modified>
</cp:coreProperties>
</file>