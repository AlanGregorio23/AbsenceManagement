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60EB6DE4" w:rsidR="005D6E86" w:rsidRPr="001D1B3C" w:rsidRDefault="005E4799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5D6E86" w:rsidRPr="001D1B3C">
              <w:rPr>
                <w:rFonts w:ascii="Arial" w:hAnsi="Arial" w:cs="Arial"/>
              </w:rPr>
              <w:t>.</w:t>
            </w:r>
            <w:r w:rsidR="009C2A31">
              <w:rPr>
                <w:rFonts w:ascii="Arial" w:hAnsi="Arial" w:cs="Arial"/>
              </w:rPr>
              <w:t>02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7981707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4FDFF3FD" w:rsidR="005D6E86" w:rsidRPr="001D1B3C" w:rsidRDefault="009C2A31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121F7718" w14:textId="5CA21745" w:rsidR="00466808" w:rsidRDefault="00312F95" w:rsidP="005E4799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</w:t>
            </w:r>
            <w:r w:rsidR="00D62F61">
              <w:rPr>
                <w:rFonts w:ascii="Arial" w:hAnsi="Arial" w:cs="Arial"/>
              </w:rPr>
              <w:t xml:space="preserve"> /</w:t>
            </w:r>
            <w:r w:rsidR="009E1FF6">
              <w:rPr>
                <w:rFonts w:ascii="Arial" w:hAnsi="Arial" w:cs="Arial"/>
              </w:rPr>
              <w:t xml:space="preserve"> </w:t>
            </w:r>
            <w:r w:rsidR="00466808">
              <w:rPr>
                <w:rFonts w:ascii="Arial" w:hAnsi="Arial" w:cs="Arial"/>
              </w:rPr>
              <w:t>09</w:t>
            </w:r>
            <w:r w:rsidR="00D62F61">
              <w:rPr>
                <w:rFonts w:ascii="Arial" w:hAnsi="Arial" w:cs="Arial"/>
              </w:rPr>
              <w:t>:</w:t>
            </w:r>
            <w:r w:rsidR="005E4799">
              <w:rPr>
                <w:rFonts w:ascii="Arial" w:hAnsi="Arial" w:cs="Arial"/>
              </w:rPr>
              <w:t>0</w:t>
            </w:r>
            <w:r w:rsidR="00522FA5">
              <w:rPr>
                <w:rFonts w:ascii="Arial" w:hAnsi="Arial" w:cs="Arial"/>
              </w:rPr>
              <w:t>0</w:t>
            </w:r>
            <w:r w:rsidR="00D62F61">
              <w:rPr>
                <w:rFonts w:ascii="Arial" w:hAnsi="Arial" w:cs="Arial"/>
              </w:rPr>
              <w:t xml:space="preserve">: </w:t>
            </w:r>
            <w:r w:rsidR="005E4799">
              <w:rPr>
                <w:rFonts w:ascii="Arial" w:hAnsi="Arial" w:cs="Arial"/>
              </w:rPr>
              <w:t>Miglioramenti alla documentazione come per la descrizione del diagramma ER, e software, ecc</w:t>
            </w:r>
          </w:p>
          <w:p w14:paraId="72573C52" w14:textId="77777777" w:rsidR="005E4799" w:rsidRDefault="005E4799" w:rsidP="005E4799">
            <w:pPr>
              <w:pStyle w:val="Paragrafoelenco"/>
              <w:rPr>
                <w:rFonts w:ascii="Arial" w:hAnsi="Arial" w:cs="Arial"/>
              </w:rPr>
            </w:pPr>
          </w:p>
          <w:p w14:paraId="08C2DDCB" w14:textId="77777777" w:rsidR="00AC580F" w:rsidRDefault="005E4799" w:rsidP="005E4799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09:00 / 15:45: </w:t>
            </w:r>
            <w:r w:rsidR="00227E26" w:rsidRPr="00227E26">
              <w:rPr>
                <w:rFonts w:ascii="Arial" w:hAnsi="Arial" w:cs="Arial"/>
              </w:rPr>
              <w:t>Avvio della gestione delle regole per ritardi e assenze, con salvataggio nel database e configurazione tramite pannello amministrativo.</w:t>
            </w:r>
          </w:p>
          <w:p w14:paraId="36C36DB1" w14:textId="77777777" w:rsidR="00227E26" w:rsidRPr="00227E26" w:rsidRDefault="00227E26" w:rsidP="00227E26">
            <w:pPr>
              <w:pStyle w:val="Paragrafoelenco"/>
              <w:rPr>
                <w:rFonts w:ascii="Arial" w:hAnsi="Arial" w:cs="Arial"/>
              </w:rPr>
            </w:pPr>
          </w:p>
          <w:p w14:paraId="3BDFF3E9" w14:textId="1BA9F3E8" w:rsidR="00227E26" w:rsidRPr="00466808" w:rsidRDefault="00227E26" w:rsidP="00227E26">
            <w:pPr>
              <w:pStyle w:val="Paragrafoelenco"/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21504C49" w14:textId="77777777" w:rsidR="005C4F4F" w:rsidRDefault="005C4F4F" w:rsidP="005C4F4F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Mancanza delle tabelle riguardanti le regole nel database,</w:t>
            </w:r>
          </w:p>
          <w:p w14:paraId="4FE34841" w14:textId="77777777" w:rsidR="005C4F4F" w:rsidRDefault="005C4F4F" w:rsidP="005C4F4F">
            <w:pPr>
              <w:pStyle w:val="Paragrafoelenc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aggiunto le migration e aggiornato la documentazione e il diagrammaER</w:t>
            </w:r>
          </w:p>
          <w:p w14:paraId="75308346" w14:textId="77777777" w:rsidR="00F02A62" w:rsidRDefault="00F02A62" w:rsidP="005C4F4F">
            <w:pPr>
              <w:pStyle w:val="Paragrafoelenco"/>
              <w:rPr>
                <w:rFonts w:ascii="Arial" w:hAnsi="Arial" w:cs="Arial"/>
              </w:rPr>
            </w:pPr>
          </w:p>
          <w:p w14:paraId="7BC7ED89" w14:textId="51491365" w:rsidR="00F02A62" w:rsidRPr="00F02A62" w:rsidRDefault="00F02A62" w:rsidP="00F02A62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 </w:t>
            </w:r>
            <w:r w:rsidR="0003107A">
              <w:rPr>
                <w:rFonts w:ascii="Arial" w:hAnsi="Arial" w:cs="Arial"/>
              </w:rPr>
              <w:t>notato che delle task vanno fatte prima di altre e quindi ho modificato gli sprint e jira come ad esempio ho spostato prima la gestione del flusso delle assenze prima della gestione delle mail</w:t>
            </w:r>
          </w:p>
          <w:p w14:paraId="09E59BFD" w14:textId="77777777" w:rsidR="00F02A62" w:rsidRDefault="00F02A62" w:rsidP="005C4F4F">
            <w:pPr>
              <w:pStyle w:val="Paragrafoelenco"/>
              <w:rPr>
                <w:rFonts w:ascii="Arial" w:hAnsi="Arial" w:cs="Arial"/>
              </w:rPr>
            </w:pPr>
          </w:p>
          <w:p w14:paraId="0FCB39B2" w14:textId="6020D72A" w:rsidR="00F02A62" w:rsidRPr="005C4F4F" w:rsidRDefault="00F02A62" w:rsidP="005C4F4F">
            <w:pPr>
              <w:pStyle w:val="Paragrafoelenco"/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DA1EBAE" w:rsidR="00632B06" w:rsidRPr="00C46E96" w:rsidRDefault="002B40DB" w:rsidP="00C46E96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Avanti rispetto</w:t>
            </w:r>
            <w:r w:rsidR="00A479B9" w:rsidRPr="00C46E96">
              <w:rPr>
                <w:rFonts w:ascii="Arial" w:hAnsi="Arial" w:cs="Arial"/>
              </w:rPr>
              <w:t xml:space="preserve"> la pianificazione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0F0A7D8" w14:textId="6BB84E31" w:rsidR="00F02A62" w:rsidRDefault="00F02A62" w:rsidP="0083437B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Aggiornare la documentazione sul diagramma ER e modifica pianificazione e sprint</w:t>
            </w:r>
          </w:p>
          <w:p w14:paraId="32A92090" w14:textId="5AEDD426" w:rsidR="00CD7E73" w:rsidRDefault="003F1106" w:rsidP="0083437B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Continuare con la </w:t>
            </w:r>
            <w:r w:rsidR="00227E26">
              <w:rPr>
                <w:rFonts w:ascii="Arial" w:hAnsi="Arial" w:cs="Arial"/>
              </w:rPr>
              <w:t>gestione delle regole sui ritardi e assenze e concluderla</w:t>
            </w:r>
          </w:p>
          <w:p w14:paraId="106E1F6F" w14:textId="261ED24D" w:rsidR="00D536CA" w:rsidRDefault="00D536CA" w:rsidP="0083437B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Iniziare con il flusso della segnalazione delle assenze</w:t>
            </w:r>
          </w:p>
          <w:p w14:paraId="7625903A" w14:textId="661495F6" w:rsidR="00D536CA" w:rsidRPr="0083437B" w:rsidRDefault="00D536CA" w:rsidP="0083437B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Informarsi per cosa usare per le email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65D5AD68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E1FF6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E1FF6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04E2077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>Nomi AI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38FC40B0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F491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F491C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6808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F491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sdt>
      <w:sdtPr>
        <w:rPr>
          <w:rFonts w:ascii="Arial" w:hAnsi="Arial" w:cs="Arial"/>
        </w:rPr>
        <w:alias w:val="Risposta AI"/>
        <w:tag w:val="Risposta AI"/>
        <w:id w:val="-1948851492"/>
        <w:placeholder>
          <w:docPart w:val="4C2CC26A3EC74927822D1942EB57EFE4"/>
        </w:placeholder>
        <w15:color w:val="C0C0C0"/>
      </w:sdtPr>
      <w:sdtContent>
        <w:p w14:paraId="3B8617A2" w14:textId="2DA4123F" w:rsidR="00872C0D" w:rsidRDefault="00B05FD8" w:rsidP="00B05FD8">
          <w:pPr>
            <w:pStyle w:val="Nessunaspaziatura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Implementami le tabelle che mi mancano sulle regole nelle migration</w:t>
          </w:r>
        </w:p>
      </w:sdtContent>
    </w:sdt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2D8DC873" w14:textId="2AE903A0" w:rsidR="000F491C" w:rsidRDefault="00B05FD8" w:rsidP="00B05FD8">
          <w:pPr>
            <w:pStyle w:val="Nessunaspaziatura"/>
            <w:rPr>
              <w:rFonts w:ascii="Arial" w:hAnsi="Arial" w:cs="Arial"/>
            </w:rPr>
          </w:pPr>
          <w:r w:rsidRPr="00B05FD8">
            <w:rPr>
              <w:rFonts w:ascii="Arial" w:hAnsi="Arial" w:cs="Arial"/>
            </w:rPr>
            <w:t>Ho aggiunto le tabelle mancanti dal tuo ERD: regole/condizioni/effetti/applicazioni e tipi assenza 40h. Non ho modificato tabelle esistenti (alcune erano già presenti con nomi diversi), solo nuove migrazioni.</w:t>
          </w:r>
        </w:p>
        <w:p w14:paraId="640ED767" w14:textId="77777777" w:rsidR="00B05FD8" w:rsidRDefault="00000000" w:rsidP="00B05FD8">
          <w:pPr>
            <w:pStyle w:val="Nessunaspaziatura"/>
            <w:rPr>
              <w:rFonts w:ascii="Arial" w:hAnsi="Arial" w:cs="Arial"/>
            </w:rPr>
          </w:pPr>
        </w:p>
      </w:sdtContent>
    </w:sdt>
    <w:p w14:paraId="655D6392" w14:textId="40867B3D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F491C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6808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F491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28ADD535" w:rsidR="00624F63" w:rsidRPr="001D1B3C" w:rsidRDefault="000F491C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Avrei </w:t>
          </w:r>
          <w:r w:rsidR="00370795">
            <w:rPr>
              <w:rFonts w:ascii="Arial" w:hAnsi="Arial" w:cs="Arial"/>
            </w:rPr>
            <w:t>fatto</w:t>
          </w:r>
          <w:r>
            <w:rPr>
              <w:rFonts w:ascii="Arial" w:hAnsi="Arial" w:cs="Arial"/>
            </w:rPr>
            <w:t xml:space="preserve"> tutto a mano, il risultato sarebbe stato lo stesso ma in molto piu tempo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03D71" w14:textId="77777777" w:rsidR="00E04ABE" w:rsidRDefault="00E04ABE" w:rsidP="00DC1A1A">
      <w:pPr>
        <w:spacing w:after="0" w:line="240" w:lineRule="auto"/>
      </w:pPr>
      <w:r>
        <w:separator/>
      </w:r>
    </w:p>
    <w:p w14:paraId="78B213AE" w14:textId="77777777" w:rsidR="00E04ABE" w:rsidRDefault="00E04ABE"/>
    <w:p w14:paraId="62A9EF52" w14:textId="77777777" w:rsidR="00E04ABE" w:rsidRDefault="00E04ABE" w:rsidP="00454290"/>
  </w:endnote>
  <w:endnote w:type="continuationSeparator" w:id="0">
    <w:p w14:paraId="718E1426" w14:textId="77777777" w:rsidR="00E04ABE" w:rsidRDefault="00E04ABE" w:rsidP="00DC1A1A">
      <w:pPr>
        <w:spacing w:after="0" w:line="240" w:lineRule="auto"/>
      </w:pPr>
      <w:r>
        <w:continuationSeparator/>
      </w:r>
    </w:p>
    <w:p w14:paraId="72A7FB8D" w14:textId="77777777" w:rsidR="00E04ABE" w:rsidRDefault="00E04ABE"/>
    <w:p w14:paraId="316A32E8" w14:textId="77777777" w:rsidR="00E04ABE" w:rsidRDefault="00E04ABE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292CEB" w14:textId="77777777" w:rsidR="00E04ABE" w:rsidRDefault="00E04ABE" w:rsidP="00DC1A1A">
      <w:pPr>
        <w:spacing w:after="0" w:line="240" w:lineRule="auto"/>
      </w:pPr>
      <w:r>
        <w:separator/>
      </w:r>
    </w:p>
    <w:p w14:paraId="44ACFC0D" w14:textId="77777777" w:rsidR="00E04ABE" w:rsidRDefault="00E04ABE"/>
    <w:p w14:paraId="3B4E5FE8" w14:textId="77777777" w:rsidR="00E04ABE" w:rsidRDefault="00E04ABE" w:rsidP="00454290"/>
  </w:footnote>
  <w:footnote w:type="continuationSeparator" w:id="0">
    <w:p w14:paraId="581EEF38" w14:textId="77777777" w:rsidR="00E04ABE" w:rsidRDefault="00E04ABE" w:rsidP="00DC1A1A">
      <w:pPr>
        <w:spacing w:after="0" w:line="240" w:lineRule="auto"/>
      </w:pPr>
      <w:r>
        <w:continuationSeparator/>
      </w:r>
    </w:p>
    <w:p w14:paraId="35CC2A49" w14:textId="77777777" w:rsidR="00E04ABE" w:rsidRDefault="00E04ABE"/>
    <w:p w14:paraId="747EFE6B" w14:textId="77777777" w:rsidR="00E04ABE" w:rsidRDefault="00E04ABE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9"/>
  </w:num>
  <w:num w:numId="2" w16cid:durableId="1967395049">
    <w:abstractNumId w:val="16"/>
  </w:num>
  <w:num w:numId="3" w16cid:durableId="560798018">
    <w:abstractNumId w:val="20"/>
  </w:num>
  <w:num w:numId="4" w16cid:durableId="456266356">
    <w:abstractNumId w:val="6"/>
  </w:num>
  <w:num w:numId="5" w16cid:durableId="1952517828">
    <w:abstractNumId w:val="23"/>
  </w:num>
  <w:num w:numId="6" w16cid:durableId="482088381">
    <w:abstractNumId w:val="3"/>
  </w:num>
  <w:num w:numId="7" w16cid:durableId="1543905248">
    <w:abstractNumId w:val="21"/>
  </w:num>
  <w:num w:numId="8" w16cid:durableId="1594119998">
    <w:abstractNumId w:val="12"/>
  </w:num>
  <w:num w:numId="9" w16cid:durableId="849562418">
    <w:abstractNumId w:val="7"/>
  </w:num>
  <w:num w:numId="10" w16cid:durableId="1199708427">
    <w:abstractNumId w:val="10"/>
  </w:num>
  <w:num w:numId="11" w16cid:durableId="1046024604">
    <w:abstractNumId w:val="18"/>
  </w:num>
  <w:num w:numId="12" w16cid:durableId="1521582063">
    <w:abstractNumId w:val="2"/>
  </w:num>
  <w:num w:numId="13" w16cid:durableId="1400208319">
    <w:abstractNumId w:val="5"/>
  </w:num>
  <w:num w:numId="14" w16cid:durableId="1121418896">
    <w:abstractNumId w:val="14"/>
  </w:num>
  <w:num w:numId="15" w16cid:durableId="198932241">
    <w:abstractNumId w:val="8"/>
  </w:num>
  <w:num w:numId="16" w16cid:durableId="419378984">
    <w:abstractNumId w:val="15"/>
  </w:num>
  <w:num w:numId="17" w16cid:durableId="1159079366">
    <w:abstractNumId w:val="24"/>
  </w:num>
  <w:num w:numId="18" w16cid:durableId="495001252">
    <w:abstractNumId w:val="13"/>
  </w:num>
  <w:num w:numId="19" w16cid:durableId="289753360">
    <w:abstractNumId w:val="22"/>
  </w:num>
  <w:num w:numId="20" w16cid:durableId="657273719">
    <w:abstractNumId w:val="4"/>
  </w:num>
  <w:num w:numId="21" w16cid:durableId="1527209842">
    <w:abstractNumId w:val="1"/>
  </w:num>
  <w:num w:numId="22" w16cid:durableId="924920423">
    <w:abstractNumId w:val="11"/>
  </w:num>
  <w:num w:numId="23" w16cid:durableId="868221264">
    <w:abstractNumId w:val="9"/>
  </w:num>
  <w:num w:numId="24" w16cid:durableId="703672942">
    <w:abstractNumId w:val="0"/>
  </w:num>
  <w:num w:numId="25" w16cid:durableId="19508181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471"/>
    <w:rsid w:val="000158A6"/>
    <w:rsid w:val="000244EB"/>
    <w:rsid w:val="00025DC2"/>
    <w:rsid w:val="00027A63"/>
    <w:rsid w:val="000308FC"/>
    <w:rsid w:val="00030C24"/>
    <w:rsid w:val="00030C7F"/>
    <w:rsid w:val="0003107A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11AA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ECC"/>
    <w:rsid w:val="000A3157"/>
    <w:rsid w:val="000A3A4C"/>
    <w:rsid w:val="000A3A85"/>
    <w:rsid w:val="000A4009"/>
    <w:rsid w:val="000A431D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491C"/>
    <w:rsid w:val="000F67B8"/>
    <w:rsid w:val="000F7D1A"/>
    <w:rsid w:val="001006F7"/>
    <w:rsid w:val="00100D10"/>
    <w:rsid w:val="00102400"/>
    <w:rsid w:val="001045FB"/>
    <w:rsid w:val="001066CC"/>
    <w:rsid w:val="001146D8"/>
    <w:rsid w:val="0011683A"/>
    <w:rsid w:val="00116FE0"/>
    <w:rsid w:val="001179FD"/>
    <w:rsid w:val="00120120"/>
    <w:rsid w:val="00121EA6"/>
    <w:rsid w:val="00123CF1"/>
    <w:rsid w:val="00127E95"/>
    <w:rsid w:val="001310B5"/>
    <w:rsid w:val="00133314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5AD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3CCB"/>
    <w:rsid w:val="001A744E"/>
    <w:rsid w:val="001B18DF"/>
    <w:rsid w:val="001B2615"/>
    <w:rsid w:val="001B291E"/>
    <w:rsid w:val="001B2E68"/>
    <w:rsid w:val="001B5C1E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0BF1"/>
    <w:rsid w:val="002065C1"/>
    <w:rsid w:val="00213F66"/>
    <w:rsid w:val="00214FB7"/>
    <w:rsid w:val="0022098C"/>
    <w:rsid w:val="00222C1C"/>
    <w:rsid w:val="00223C4A"/>
    <w:rsid w:val="00227E26"/>
    <w:rsid w:val="0023131E"/>
    <w:rsid w:val="00233151"/>
    <w:rsid w:val="002332D8"/>
    <w:rsid w:val="00234D8D"/>
    <w:rsid w:val="002351CD"/>
    <w:rsid w:val="00237509"/>
    <w:rsid w:val="002450C2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5241"/>
    <w:rsid w:val="00287CCC"/>
    <w:rsid w:val="0029264B"/>
    <w:rsid w:val="002A0284"/>
    <w:rsid w:val="002A0676"/>
    <w:rsid w:val="002A2BF5"/>
    <w:rsid w:val="002B1451"/>
    <w:rsid w:val="002B2877"/>
    <w:rsid w:val="002B2B17"/>
    <w:rsid w:val="002B40DB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C6A"/>
    <w:rsid w:val="002F5981"/>
    <w:rsid w:val="00301624"/>
    <w:rsid w:val="003016F3"/>
    <w:rsid w:val="00301A0D"/>
    <w:rsid w:val="00302C3F"/>
    <w:rsid w:val="00310225"/>
    <w:rsid w:val="00310B01"/>
    <w:rsid w:val="00312F95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0795"/>
    <w:rsid w:val="00373821"/>
    <w:rsid w:val="00381019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1106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469F"/>
    <w:rsid w:val="00425EF1"/>
    <w:rsid w:val="00426D79"/>
    <w:rsid w:val="0043247E"/>
    <w:rsid w:val="00451327"/>
    <w:rsid w:val="00453375"/>
    <w:rsid w:val="004535D0"/>
    <w:rsid w:val="0045409B"/>
    <w:rsid w:val="00454290"/>
    <w:rsid w:val="00456321"/>
    <w:rsid w:val="00462104"/>
    <w:rsid w:val="00462130"/>
    <w:rsid w:val="004661A9"/>
    <w:rsid w:val="00466808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1FD8"/>
    <w:rsid w:val="00503DDB"/>
    <w:rsid w:val="005121DC"/>
    <w:rsid w:val="005136F3"/>
    <w:rsid w:val="0051449B"/>
    <w:rsid w:val="00514749"/>
    <w:rsid w:val="0051489F"/>
    <w:rsid w:val="0051573E"/>
    <w:rsid w:val="00516A63"/>
    <w:rsid w:val="0052023C"/>
    <w:rsid w:val="00520833"/>
    <w:rsid w:val="0052140E"/>
    <w:rsid w:val="00522AB0"/>
    <w:rsid w:val="00522FA5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DBB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2E2D"/>
    <w:rsid w:val="00593131"/>
    <w:rsid w:val="00593AC7"/>
    <w:rsid w:val="00596940"/>
    <w:rsid w:val="00597434"/>
    <w:rsid w:val="005A0566"/>
    <w:rsid w:val="005A1596"/>
    <w:rsid w:val="005A3B89"/>
    <w:rsid w:val="005A5E61"/>
    <w:rsid w:val="005A6F14"/>
    <w:rsid w:val="005B35F0"/>
    <w:rsid w:val="005C0EB8"/>
    <w:rsid w:val="005C4F4F"/>
    <w:rsid w:val="005C7AFF"/>
    <w:rsid w:val="005D036B"/>
    <w:rsid w:val="005D3A96"/>
    <w:rsid w:val="005D482B"/>
    <w:rsid w:val="005D6E86"/>
    <w:rsid w:val="005E2FE4"/>
    <w:rsid w:val="005E4799"/>
    <w:rsid w:val="005E5B4B"/>
    <w:rsid w:val="005E7AD9"/>
    <w:rsid w:val="005F23C0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360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443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659CA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0FD8"/>
    <w:rsid w:val="007941FC"/>
    <w:rsid w:val="00794C38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37B"/>
    <w:rsid w:val="008346ED"/>
    <w:rsid w:val="00835EEB"/>
    <w:rsid w:val="008402F7"/>
    <w:rsid w:val="0084067F"/>
    <w:rsid w:val="00844375"/>
    <w:rsid w:val="00844B6D"/>
    <w:rsid w:val="00846AB9"/>
    <w:rsid w:val="00846E80"/>
    <w:rsid w:val="00850C92"/>
    <w:rsid w:val="00851852"/>
    <w:rsid w:val="008547D3"/>
    <w:rsid w:val="0085616B"/>
    <w:rsid w:val="00863B3A"/>
    <w:rsid w:val="00865D71"/>
    <w:rsid w:val="00870C23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03C3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8F4A43"/>
    <w:rsid w:val="00900564"/>
    <w:rsid w:val="00902F15"/>
    <w:rsid w:val="0090521C"/>
    <w:rsid w:val="009053E1"/>
    <w:rsid w:val="0091479E"/>
    <w:rsid w:val="00914894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78C"/>
    <w:rsid w:val="009A3864"/>
    <w:rsid w:val="009A7B19"/>
    <w:rsid w:val="009B59BB"/>
    <w:rsid w:val="009C0ED4"/>
    <w:rsid w:val="009C2A31"/>
    <w:rsid w:val="009C4E09"/>
    <w:rsid w:val="009C7364"/>
    <w:rsid w:val="009D25BE"/>
    <w:rsid w:val="009E04C6"/>
    <w:rsid w:val="009E1293"/>
    <w:rsid w:val="009E1FF6"/>
    <w:rsid w:val="009E5941"/>
    <w:rsid w:val="009E5A2A"/>
    <w:rsid w:val="009F377A"/>
    <w:rsid w:val="009F4741"/>
    <w:rsid w:val="009F7773"/>
    <w:rsid w:val="00A01828"/>
    <w:rsid w:val="00A02EDE"/>
    <w:rsid w:val="00A040AD"/>
    <w:rsid w:val="00A04185"/>
    <w:rsid w:val="00A041DC"/>
    <w:rsid w:val="00A04CD0"/>
    <w:rsid w:val="00A050EE"/>
    <w:rsid w:val="00A058AF"/>
    <w:rsid w:val="00A1076D"/>
    <w:rsid w:val="00A1113C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7F0D"/>
    <w:rsid w:val="00A75A45"/>
    <w:rsid w:val="00A77D89"/>
    <w:rsid w:val="00A77E20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80C"/>
    <w:rsid w:val="00AB78BC"/>
    <w:rsid w:val="00AC5570"/>
    <w:rsid w:val="00AC580F"/>
    <w:rsid w:val="00AC60A6"/>
    <w:rsid w:val="00AC769C"/>
    <w:rsid w:val="00AD01D6"/>
    <w:rsid w:val="00AD4D08"/>
    <w:rsid w:val="00AD565C"/>
    <w:rsid w:val="00AD7BB7"/>
    <w:rsid w:val="00AE238A"/>
    <w:rsid w:val="00AE28CB"/>
    <w:rsid w:val="00AE6FAA"/>
    <w:rsid w:val="00AE7CEE"/>
    <w:rsid w:val="00AF1A24"/>
    <w:rsid w:val="00AF4D4E"/>
    <w:rsid w:val="00B05FD8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9EF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D8A"/>
    <w:rsid w:val="00BA6201"/>
    <w:rsid w:val="00BA6C0F"/>
    <w:rsid w:val="00BA711B"/>
    <w:rsid w:val="00BB1D68"/>
    <w:rsid w:val="00BB5BD6"/>
    <w:rsid w:val="00BC253B"/>
    <w:rsid w:val="00BC603F"/>
    <w:rsid w:val="00BC755C"/>
    <w:rsid w:val="00BC7C9F"/>
    <w:rsid w:val="00BC7E72"/>
    <w:rsid w:val="00BD2496"/>
    <w:rsid w:val="00BD2F8C"/>
    <w:rsid w:val="00BD36BE"/>
    <w:rsid w:val="00BD658B"/>
    <w:rsid w:val="00BD6B13"/>
    <w:rsid w:val="00BE0384"/>
    <w:rsid w:val="00BE1CCE"/>
    <w:rsid w:val="00BE36D1"/>
    <w:rsid w:val="00BE37A0"/>
    <w:rsid w:val="00BE3995"/>
    <w:rsid w:val="00BE4C78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1280A"/>
    <w:rsid w:val="00C13A76"/>
    <w:rsid w:val="00C13CC8"/>
    <w:rsid w:val="00C1485D"/>
    <w:rsid w:val="00C20CD3"/>
    <w:rsid w:val="00C2233B"/>
    <w:rsid w:val="00C31F2C"/>
    <w:rsid w:val="00C32F7B"/>
    <w:rsid w:val="00C34127"/>
    <w:rsid w:val="00C3430D"/>
    <w:rsid w:val="00C37D63"/>
    <w:rsid w:val="00C42267"/>
    <w:rsid w:val="00C4243C"/>
    <w:rsid w:val="00C46E96"/>
    <w:rsid w:val="00C51353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65DD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D346C"/>
    <w:rsid w:val="00CD7E73"/>
    <w:rsid w:val="00CE4B64"/>
    <w:rsid w:val="00CE4B6F"/>
    <w:rsid w:val="00CE4ED9"/>
    <w:rsid w:val="00CE77EC"/>
    <w:rsid w:val="00CF2F8F"/>
    <w:rsid w:val="00D01737"/>
    <w:rsid w:val="00D11257"/>
    <w:rsid w:val="00D11DD1"/>
    <w:rsid w:val="00D126C6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0E6B"/>
    <w:rsid w:val="00D52475"/>
    <w:rsid w:val="00D536CA"/>
    <w:rsid w:val="00D54030"/>
    <w:rsid w:val="00D573E9"/>
    <w:rsid w:val="00D612E7"/>
    <w:rsid w:val="00D62F61"/>
    <w:rsid w:val="00D643F3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3F70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ABE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03"/>
    <w:rsid w:val="00EF3F81"/>
    <w:rsid w:val="00EF42D2"/>
    <w:rsid w:val="00F01E3C"/>
    <w:rsid w:val="00F02A62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05F9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4C2CC26A3EC74927822D1942EB57EFE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0082731-2137-4C5A-B432-D74B86D4B40E}"/>
      </w:docPartPr>
      <w:docPartBody>
        <w:p w:rsidR="00007ED5" w:rsidRDefault="009A40B4" w:rsidP="009A40B4">
          <w:pPr>
            <w:pStyle w:val="4C2CC26A3EC74927822D1942EB57EFE4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7ED5"/>
    <w:rsid w:val="00055E49"/>
    <w:rsid w:val="00285241"/>
    <w:rsid w:val="00372AB1"/>
    <w:rsid w:val="003B10C7"/>
    <w:rsid w:val="003B3A61"/>
    <w:rsid w:val="00491154"/>
    <w:rsid w:val="0063160F"/>
    <w:rsid w:val="0063588A"/>
    <w:rsid w:val="00662FAC"/>
    <w:rsid w:val="006F3137"/>
    <w:rsid w:val="007236A8"/>
    <w:rsid w:val="007659CA"/>
    <w:rsid w:val="00791A87"/>
    <w:rsid w:val="007F4556"/>
    <w:rsid w:val="0080736A"/>
    <w:rsid w:val="00844B6D"/>
    <w:rsid w:val="0090521C"/>
    <w:rsid w:val="00914894"/>
    <w:rsid w:val="009A40B4"/>
    <w:rsid w:val="00A04185"/>
    <w:rsid w:val="00A32112"/>
    <w:rsid w:val="00A41CBF"/>
    <w:rsid w:val="00AB4C13"/>
    <w:rsid w:val="00AF4921"/>
    <w:rsid w:val="00B459EF"/>
    <w:rsid w:val="00BA3715"/>
    <w:rsid w:val="00BD2496"/>
    <w:rsid w:val="00BE72BC"/>
    <w:rsid w:val="00CD346C"/>
    <w:rsid w:val="00DE2402"/>
    <w:rsid w:val="00DE4EBE"/>
    <w:rsid w:val="00E01ACF"/>
    <w:rsid w:val="00EC5A06"/>
    <w:rsid w:val="00EF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40B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4C2CC26A3EC74927822D1942EB57EFE4">
    <w:name w:val="4C2CC26A3EC74927822D1942EB57EFE4"/>
    <w:rsid w:val="009A40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901</TotalTime>
  <Pages>2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55</cp:revision>
  <cp:lastPrinted>2017-03-29T10:57:00Z</cp:lastPrinted>
  <dcterms:created xsi:type="dcterms:W3CDTF">2026-01-28T07:21:00Z</dcterms:created>
  <dcterms:modified xsi:type="dcterms:W3CDTF">2026-02-10T14:22:00Z</dcterms:modified>
</cp:coreProperties>
</file>