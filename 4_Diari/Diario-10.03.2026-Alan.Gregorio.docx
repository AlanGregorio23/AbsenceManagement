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60F2FC1" w:rsidR="005D6E86" w:rsidRPr="001D1B3C" w:rsidRDefault="004E606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0723BA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32120FE" w:rsidR="005D6E86" w:rsidRPr="001D1B3C" w:rsidRDefault="004E606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6364DB06" w14:textId="4FCA1744" w:rsidR="005E18D3" w:rsidRPr="005E18D3" w:rsidRDefault="00312F95" w:rsidP="005E18D3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4E6065">
              <w:rPr>
                <w:rFonts w:ascii="Arial" w:hAnsi="Arial" w:cs="Arial"/>
              </w:rPr>
              <w:t>Implementato e finito il flusso del ritardo con le regole custonm settabili dall’amministratore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72921EFD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4E6065">
              <w:rPr>
                <w:rFonts w:ascii="Arial" w:hAnsi="Arial" w:cs="Arial"/>
              </w:rPr>
              <w:t>Corretto gli errori per il quale le email non venivano mandate se cera il flag nelle regole</w:t>
            </w:r>
          </w:p>
          <w:p w14:paraId="3878A5EB" w14:textId="77777777" w:rsidR="005E18D3" w:rsidRPr="005E18D3" w:rsidRDefault="005E18D3" w:rsidP="005E18D3">
            <w:pPr>
              <w:pStyle w:val="Paragrafoelenco"/>
              <w:rPr>
                <w:rFonts w:ascii="Arial" w:hAnsi="Arial" w:cs="Arial"/>
              </w:rPr>
            </w:pPr>
          </w:p>
          <w:p w14:paraId="2201C1E8" w14:textId="1A6FC75D" w:rsidR="005E18D3" w:rsidRDefault="005E18D3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/ 14:00: </w:t>
            </w:r>
            <w:r w:rsidR="004E6065">
              <w:rPr>
                <w:rFonts w:ascii="Arial" w:hAnsi="Arial" w:cs="Arial"/>
              </w:rPr>
              <w:t>Inizio implementazione del auto cambio del tutore hai 18 anni compiuti e inizio implementazione richiesta di firma per i ritardi</w:t>
            </w:r>
          </w:p>
          <w:p w14:paraId="79B07811" w14:textId="77777777" w:rsidR="005E18D3" w:rsidRPr="005E18D3" w:rsidRDefault="005E18D3" w:rsidP="005E18D3">
            <w:pPr>
              <w:pStyle w:val="Paragrafoelenco"/>
              <w:rPr>
                <w:rFonts w:ascii="Arial" w:hAnsi="Arial" w:cs="Arial"/>
              </w:rPr>
            </w:pPr>
          </w:p>
          <w:p w14:paraId="40578C5C" w14:textId="19DBEE85" w:rsidR="005E18D3" w:rsidRDefault="005E18D3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14:00 / 15:45: </w:t>
            </w:r>
            <w:r w:rsidR="004E6065">
              <w:rPr>
                <w:rFonts w:ascii="Arial" w:hAnsi="Arial" w:cs="Arial"/>
              </w:rPr>
              <w:t xml:space="preserve">settaggio del pc per gli swisskills </w:t>
            </w:r>
          </w:p>
          <w:p w14:paraId="3BDFF3E9" w14:textId="1BA9F3E8" w:rsidR="00227E26" w:rsidRPr="000A02CF" w:rsidRDefault="00227E26" w:rsidP="000A02CF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E441D5" w14:paraId="02711B10" w14:textId="77777777" w:rsidTr="00434F37">
        <w:tc>
          <w:tcPr>
            <w:tcW w:w="9854" w:type="dxa"/>
          </w:tcPr>
          <w:p w14:paraId="0FCB39B2" w14:textId="3E6A4BE6" w:rsidR="00F02A62" w:rsidRPr="00E441D5" w:rsidRDefault="004E6065" w:rsidP="00E441D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 i 18 anni compiuti il cambio avverrà automaticamente con la notificazione a tutore, allievo e docente di classe </w:t>
            </w:r>
          </w:p>
        </w:tc>
      </w:tr>
    </w:tbl>
    <w:p w14:paraId="4827ED88" w14:textId="77777777" w:rsidR="00632B06" w:rsidRPr="00E441D5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D2F870D" w:rsidR="00632B06" w:rsidRPr="00C46E96" w:rsidRDefault="005E18D3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avanzi di circa 1 task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DA50A80" w:rsidR="000A02CF" w:rsidRPr="00581BF5" w:rsidRDefault="005E18D3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Continuare il flusso dei </w:t>
            </w:r>
            <w:r w:rsidR="004E6065">
              <w:rPr>
                <w:rFonts w:ascii="Arial" w:hAnsi="Arial" w:cs="Arial"/>
              </w:rPr>
              <w:t>ritardi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DDBDB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0146F59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B38B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12BF36AC" w14:textId="1AD95F03" w:rsidR="00EE4693" w:rsidRDefault="005E18D3" w:rsidP="00872C0D">
      <w:pPr>
        <w:pStyle w:val="Nessunaspaziatura"/>
        <w:rPr>
          <w:rFonts w:ascii="Arial" w:hAnsi="Arial" w:cs="Arial"/>
        </w:rPr>
      </w:pPr>
      <w:bookmarkStart w:id="3" w:name="_Hlk219186319"/>
      <w:r w:rsidRPr="005E18D3">
        <w:rPr>
          <w:rFonts w:ascii="Arial" w:hAnsi="Arial" w:cs="Arial"/>
        </w:rPr>
        <w:t>Come gestisco il flusso della richiesta dei ritardi utilizzando le regole del db in laravel</w:t>
      </w:r>
    </w:p>
    <w:p w14:paraId="26E53481" w14:textId="77777777" w:rsidR="005E18D3" w:rsidRPr="00872C0D" w:rsidRDefault="005E18D3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/>
    <w:p w14:paraId="772787FE" w14:textId="35396623" w:rsidR="004E6065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311921044"/>
          <w:placeholder>
            <w:docPart w:val="A99F6FF124534E1D97965DDBA679A1CB"/>
          </w:placeholder>
          <w15:color w:val="C0C0C0"/>
        </w:sdtPr>
        <w:sdtEndPr>
          <w:rPr>
            <w:b/>
            <w:bCs/>
          </w:rPr>
        </w:sdtEndPr>
        <w:sdtContent>
          <w:r w:rsidR="004E6065" w:rsidRPr="004E6065">
            <w:rPr>
              <w:rFonts w:ascii="Arial" w:hAnsi="Arial" w:cs="Arial"/>
            </w:rPr>
            <w:t>Hai ragione sul punto: rimetto il campo soglia 15 min -&gt; +1 ora assenza e tolgo solo i due campi sotto (giorni giustifica + preavviso). Faccio subito le modifiche complete (UI + validazione + logica) e verifico con test/build.</w:t>
          </w:r>
        </w:sdtContent>
      </w:sdt>
    </w:p>
    <w:p w14:paraId="06A04A6B" w14:textId="77777777" w:rsidR="004E6065" w:rsidRDefault="004E6065" w:rsidP="00872C0D">
      <w:pPr>
        <w:pStyle w:val="Nessunaspaziatura"/>
        <w:rPr>
          <w:rFonts w:ascii="Arial" w:hAnsi="Arial" w:cs="Arial"/>
        </w:rPr>
      </w:pPr>
    </w:p>
    <w:p w14:paraId="655D6392" w14:textId="1603FAF0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E606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01F7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6065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012D685E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0723BA">
            <w:rPr>
              <w:rFonts w:ascii="Arial" w:hAnsi="Arial" w:cs="Arial"/>
            </w:rPr>
            <w:t>Ricerca manuale</w:t>
          </w:r>
          <w:r w:rsidR="00EB38B2">
            <w:rPr>
              <w:rFonts w:ascii="Arial" w:hAnsi="Arial" w:cs="Arial"/>
            </w:rPr>
            <w:t xml:space="preserve"> </w:t>
          </w:r>
        </w:sdtContent>
      </w:sdt>
      <w:r w:rsidR="004E6065">
        <w:rPr>
          <w:rFonts w:ascii="Arial" w:hAnsi="Arial" w:cs="Arial"/>
        </w:rPr>
        <w:t>del file modificato male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345EB" w14:textId="77777777" w:rsidR="00927A63" w:rsidRDefault="00927A63" w:rsidP="00DC1A1A">
      <w:pPr>
        <w:spacing w:after="0" w:line="240" w:lineRule="auto"/>
      </w:pPr>
      <w:r>
        <w:separator/>
      </w:r>
    </w:p>
    <w:p w14:paraId="1E2DFDF2" w14:textId="77777777" w:rsidR="00927A63" w:rsidRDefault="00927A63"/>
    <w:p w14:paraId="657401E1" w14:textId="77777777" w:rsidR="00927A63" w:rsidRDefault="00927A63" w:rsidP="00454290"/>
  </w:endnote>
  <w:endnote w:type="continuationSeparator" w:id="0">
    <w:p w14:paraId="76087483" w14:textId="77777777" w:rsidR="00927A63" w:rsidRDefault="00927A63" w:rsidP="00DC1A1A">
      <w:pPr>
        <w:spacing w:after="0" w:line="240" w:lineRule="auto"/>
      </w:pPr>
      <w:r>
        <w:continuationSeparator/>
      </w:r>
    </w:p>
    <w:p w14:paraId="3D6AC831" w14:textId="77777777" w:rsidR="00927A63" w:rsidRDefault="00927A63"/>
    <w:p w14:paraId="448ECA5B" w14:textId="77777777" w:rsidR="00927A63" w:rsidRDefault="00927A63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D875C" w14:textId="77777777" w:rsidR="00927A63" w:rsidRDefault="00927A63" w:rsidP="00DC1A1A">
      <w:pPr>
        <w:spacing w:after="0" w:line="240" w:lineRule="auto"/>
      </w:pPr>
      <w:r>
        <w:separator/>
      </w:r>
    </w:p>
    <w:p w14:paraId="2FCED154" w14:textId="77777777" w:rsidR="00927A63" w:rsidRDefault="00927A63"/>
    <w:p w14:paraId="2C41557D" w14:textId="77777777" w:rsidR="00927A63" w:rsidRDefault="00927A63" w:rsidP="00454290"/>
  </w:footnote>
  <w:footnote w:type="continuationSeparator" w:id="0">
    <w:p w14:paraId="0A1699CF" w14:textId="77777777" w:rsidR="00927A63" w:rsidRDefault="00927A63" w:rsidP="00DC1A1A">
      <w:pPr>
        <w:spacing w:after="0" w:line="240" w:lineRule="auto"/>
      </w:pPr>
      <w:r>
        <w:continuationSeparator/>
      </w:r>
    </w:p>
    <w:p w14:paraId="20174117" w14:textId="77777777" w:rsidR="00927A63" w:rsidRDefault="00927A63"/>
    <w:p w14:paraId="3728CD3F" w14:textId="77777777" w:rsidR="00927A63" w:rsidRDefault="00927A63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5DF3"/>
    <w:multiLevelType w:val="multilevel"/>
    <w:tmpl w:val="2144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20"/>
  </w:num>
  <w:num w:numId="2" w16cid:durableId="1967395049">
    <w:abstractNumId w:val="17"/>
  </w:num>
  <w:num w:numId="3" w16cid:durableId="560798018">
    <w:abstractNumId w:val="21"/>
  </w:num>
  <w:num w:numId="4" w16cid:durableId="456266356">
    <w:abstractNumId w:val="7"/>
  </w:num>
  <w:num w:numId="5" w16cid:durableId="1952517828">
    <w:abstractNumId w:val="24"/>
  </w:num>
  <w:num w:numId="6" w16cid:durableId="482088381">
    <w:abstractNumId w:val="4"/>
  </w:num>
  <w:num w:numId="7" w16cid:durableId="1543905248">
    <w:abstractNumId w:val="22"/>
  </w:num>
  <w:num w:numId="8" w16cid:durableId="1594119998">
    <w:abstractNumId w:val="13"/>
  </w:num>
  <w:num w:numId="9" w16cid:durableId="849562418">
    <w:abstractNumId w:val="8"/>
  </w:num>
  <w:num w:numId="10" w16cid:durableId="1199708427">
    <w:abstractNumId w:val="11"/>
  </w:num>
  <w:num w:numId="11" w16cid:durableId="1046024604">
    <w:abstractNumId w:val="19"/>
  </w:num>
  <w:num w:numId="12" w16cid:durableId="1521582063">
    <w:abstractNumId w:val="3"/>
  </w:num>
  <w:num w:numId="13" w16cid:durableId="1400208319">
    <w:abstractNumId w:val="6"/>
  </w:num>
  <w:num w:numId="14" w16cid:durableId="1121418896">
    <w:abstractNumId w:val="15"/>
  </w:num>
  <w:num w:numId="15" w16cid:durableId="198932241">
    <w:abstractNumId w:val="9"/>
  </w:num>
  <w:num w:numId="16" w16cid:durableId="419378984">
    <w:abstractNumId w:val="16"/>
  </w:num>
  <w:num w:numId="17" w16cid:durableId="1159079366">
    <w:abstractNumId w:val="25"/>
  </w:num>
  <w:num w:numId="18" w16cid:durableId="495001252">
    <w:abstractNumId w:val="14"/>
  </w:num>
  <w:num w:numId="19" w16cid:durableId="289753360">
    <w:abstractNumId w:val="23"/>
  </w:num>
  <w:num w:numId="20" w16cid:durableId="657273719">
    <w:abstractNumId w:val="5"/>
  </w:num>
  <w:num w:numId="21" w16cid:durableId="1527209842">
    <w:abstractNumId w:val="2"/>
  </w:num>
  <w:num w:numId="22" w16cid:durableId="924920423">
    <w:abstractNumId w:val="12"/>
  </w:num>
  <w:num w:numId="23" w16cid:durableId="868221264">
    <w:abstractNumId w:val="10"/>
  </w:num>
  <w:num w:numId="24" w16cid:durableId="703672942">
    <w:abstractNumId w:val="1"/>
  </w:num>
  <w:num w:numId="25" w16cid:durableId="1950818158">
    <w:abstractNumId w:val="18"/>
  </w:num>
  <w:num w:numId="26" w16cid:durableId="185881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613E9"/>
    <w:rsid w:val="00064C75"/>
    <w:rsid w:val="0006552E"/>
    <w:rsid w:val="00065D85"/>
    <w:rsid w:val="00066CAA"/>
    <w:rsid w:val="00067112"/>
    <w:rsid w:val="00071923"/>
    <w:rsid w:val="00072292"/>
    <w:rsid w:val="000723BA"/>
    <w:rsid w:val="000735E9"/>
    <w:rsid w:val="000740BD"/>
    <w:rsid w:val="00076909"/>
    <w:rsid w:val="0007690C"/>
    <w:rsid w:val="00076BE1"/>
    <w:rsid w:val="00077C11"/>
    <w:rsid w:val="000831E6"/>
    <w:rsid w:val="0008526E"/>
    <w:rsid w:val="000961C8"/>
    <w:rsid w:val="000972F0"/>
    <w:rsid w:val="000A02CF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5FF2"/>
    <w:rsid w:val="000C64FB"/>
    <w:rsid w:val="000D03DD"/>
    <w:rsid w:val="000D3475"/>
    <w:rsid w:val="000E0ED6"/>
    <w:rsid w:val="000E38F6"/>
    <w:rsid w:val="000E5DF6"/>
    <w:rsid w:val="000E6E4C"/>
    <w:rsid w:val="000E7B8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667D5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00A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2D1B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1E87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B80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D73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148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E6065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112B"/>
    <w:rsid w:val="005C4E7D"/>
    <w:rsid w:val="005C4F4F"/>
    <w:rsid w:val="005C7AFF"/>
    <w:rsid w:val="005D036B"/>
    <w:rsid w:val="005D3A96"/>
    <w:rsid w:val="005D482B"/>
    <w:rsid w:val="005D6E86"/>
    <w:rsid w:val="005E18D3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0EDB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00B"/>
    <w:rsid w:val="006A65E6"/>
    <w:rsid w:val="006A6D54"/>
    <w:rsid w:val="006B4295"/>
    <w:rsid w:val="006B55DB"/>
    <w:rsid w:val="006B7E70"/>
    <w:rsid w:val="006C21CD"/>
    <w:rsid w:val="006C2CE2"/>
    <w:rsid w:val="006C3133"/>
    <w:rsid w:val="006C630B"/>
    <w:rsid w:val="006C73DC"/>
    <w:rsid w:val="006E26E1"/>
    <w:rsid w:val="006E7481"/>
    <w:rsid w:val="006E75AE"/>
    <w:rsid w:val="006F136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9D1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7642E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38E8"/>
    <w:rsid w:val="00815C72"/>
    <w:rsid w:val="008166AE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A24B1"/>
    <w:rsid w:val="008B0FFB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8F4ED4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27A63"/>
    <w:rsid w:val="0093085F"/>
    <w:rsid w:val="00931690"/>
    <w:rsid w:val="00931A1C"/>
    <w:rsid w:val="0093228C"/>
    <w:rsid w:val="00937CA9"/>
    <w:rsid w:val="00937F82"/>
    <w:rsid w:val="00940B5A"/>
    <w:rsid w:val="009421A6"/>
    <w:rsid w:val="00945AFF"/>
    <w:rsid w:val="009602CE"/>
    <w:rsid w:val="00962AE3"/>
    <w:rsid w:val="00965312"/>
    <w:rsid w:val="00965E87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4EB"/>
    <w:rsid w:val="009A0DDA"/>
    <w:rsid w:val="009A23B0"/>
    <w:rsid w:val="009A378C"/>
    <w:rsid w:val="009A3864"/>
    <w:rsid w:val="009A53E1"/>
    <w:rsid w:val="009A723A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0988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6295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75F3A"/>
    <w:rsid w:val="00C85FC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D05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14E79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5074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8C1"/>
    <w:rsid w:val="00DE6B04"/>
    <w:rsid w:val="00DF1F55"/>
    <w:rsid w:val="00DF3861"/>
    <w:rsid w:val="00DF7AEE"/>
    <w:rsid w:val="00E01F7B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1D5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38B2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4640"/>
    <w:rsid w:val="00ED63D1"/>
    <w:rsid w:val="00ED7EF4"/>
    <w:rsid w:val="00EE4693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6E2C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4D3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622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0FF32FF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sid w:val="004E6065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4E6065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4E6065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E6065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E60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0D20DA"/>
    <w:rsid w:val="002255C2"/>
    <w:rsid w:val="0024751F"/>
    <w:rsid w:val="00251E87"/>
    <w:rsid w:val="00277EF0"/>
    <w:rsid w:val="00285241"/>
    <w:rsid w:val="00372AB1"/>
    <w:rsid w:val="003B10C7"/>
    <w:rsid w:val="003B3A61"/>
    <w:rsid w:val="0048630B"/>
    <w:rsid w:val="00491154"/>
    <w:rsid w:val="00604C9F"/>
    <w:rsid w:val="0063160F"/>
    <w:rsid w:val="0063588A"/>
    <w:rsid w:val="00662FAC"/>
    <w:rsid w:val="006A3720"/>
    <w:rsid w:val="006A600B"/>
    <w:rsid w:val="006F136E"/>
    <w:rsid w:val="006F3137"/>
    <w:rsid w:val="007236A8"/>
    <w:rsid w:val="007659CA"/>
    <w:rsid w:val="00791A87"/>
    <w:rsid w:val="007F4556"/>
    <w:rsid w:val="0080736A"/>
    <w:rsid w:val="008138E8"/>
    <w:rsid w:val="008304F2"/>
    <w:rsid w:val="00844B6D"/>
    <w:rsid w:val="008C215B"/>
    <w:rsid w:val="00903DC3"/>
    <w:rsid w:val="0090521C"/>
    <w:rsid w:val="00914894"/>
    <w:rsid w:val="00987925"/>
    <w:rsid w:val="009A1968"/>
    <w:rsid w:val="009A40B4"/>
    <w:rsid w:val="00A04185"/>
    <w:rsid w:val="00A32112"/>
    <w:rsid w:val="00A41CBF"/>
    <w:rsid w:val="00AB4C13"/>
    <w:rsid w:val="00AF4921"/>
    <w:rsid w:val="00B459EF"/>
    <w:rsid w:val="00B92E1F"/>
    <w:rsid w:val="00B97204"/>
    <w:rsid w:val="00BA3715"/>
    <w:rsid w:val="00BB1D38"/>
    <w:rsid w:val="00BD2496"/>
    <w:rsid w:val="00BE72BC"/>
    <w:rsid w:val="00C02F94"/>
    <w:rsid w:val="00C40988"/>
    <w:rsid w:val="00C40D8D"/>
    <w:rsid w:val="00C56295"/>
    <w:rsid w:val="00C75C30"/>
    <w:rsid w:val="00CB7AF9"/>
    <w:rsid w:val="00CD346C"/>
    <w:rsid w:val="00CF34F2"/>
    <w:rsid w:val="00D318E1"/>
    <w:rsid w:val="00D65074"/>
    <w:rsid w:val="00DE2402"/>
    <w:rsid w:val="00DE4EBE"/>
    <w:rsid w:val="00DE68C1"/>
    <w:rsid w:val="00E01ACF"/>
    <w:rsid w:val="00E97D88"/>
    <w:rsid w:val="00EA385B"/>
    <w:rsid w:val="00EC5A06"/>
    <w:rsid w:val="00EF3F03"/>
    <w:rsid w:val="00F76622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1669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101</cp:revision>
  <cp:lastPrinted>2017-03-29T10:57:00Z</cp:lastPrinted>
  <dcterms:created xsi:type="dcterms:W3CDTF">2026-01-28T07:21:00Z</dcterms:created>
  <dcterms:modified xsi:type="dcterms:W3CDTF">2026-03-10T14:41:00Z</dcterms:modified>
</cp:coreProperties>
</file>