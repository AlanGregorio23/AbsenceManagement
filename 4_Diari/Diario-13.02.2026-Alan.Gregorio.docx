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3D258E22" w:rsidR="005D6E86" w:rsidRPr="001D1B3C" w:rsidRDefault="00C1485D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Trevano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5DFC85B" w:rsidR="005D6E86" w:rsidRPr="001D1B3C" w:rsidRDefault="005E4799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A619C7">
              <w:rPr>
                <w:rFonts w:ascii="Arial" w:hAnsi="Arial" w:cs="Arial"/>
              </w:rPr>
              <w:t>3</w:t>
            </w:r>
            <w:r w:rsidR="005D6E86" w:rsidRPr="001D1B3C">
              <w:rPr>
                <w:rFonts w:ascii="Arial" w:hAnsi="Arial" w:cs="Arial"/>
              </w:rPr>
              <w:t>.</w:t>
            </w:r>
            <w:r w:rsidR="009C2A31">
              <w:rPr>
                <w:rFonts w:ascii="Arial" w:hAnsi="Arial" w:cs="Arial"/>
              </w:rPr>
              <w:t>02</w:t>
            </w:r>
            <w:r w:rsidR="005D6E86" w:rsidRPr="001D1B3C">
              <w:rPr>
                <w:rFonts w:ascii="Arial" w:hAnsi="Arial" w:cs="Arial"/>
              </w:rPr>
              <w:t>.</w:t>
            </w:r>
            <w:r w:rsidR="00C1485D">
              <w:rPr>
                <w:rFonts w:ascii="Arial" w:hAnsi="Arial" w:cs="Arial"/>
              </w:rPr>
              <w:t>2026</w:t>
            </w:r>
          </w:p>
        </w:tc>
      </w:tr>
      <w:tr w:rsidR="005D6E86" w:rsidRPr="001D1B3C" w14:paraId="5F311D0D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47981707" w:rsidR="005D6E86" w:rsidRPr="001D1B3C" w:rsidRDefault="00312F9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 – 11:35</w:t>
            </w: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40BCF8C2" w:rsidR="005D6E86" w:rsidRPr="001D1B3C" w:rsidRDefault="00A619C7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1D1B3C" w14:paraId="199D0E7C" w14:textId="77777777" w:rsidTr="00632B06">
        <w:tc>
          <w:tcPr>
            <w:tcW w:w="9854" w:type="dxa"/>
          </w:tcPr>
          <w:p w14:paraId="741E0B98" w14:textId="64F46DBE" w:rsidR="00A619C7" w:rsidRDefault="00312F95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08:20</w:t>
            </w:r>
            <w:r w:rsidR="00D62F61">
              <w:rPr>
                <w:rFonts w:ascii="Arial" w:hAnsi="Arial" w:cs="Arial"/>
              </w:rPr>
              <w:t xml:space="preserve"> /</w:t>
            </w:r>
            <w:r w:rsidR="009E1FF6">
              <w:rPr>
                <w:rFonts w:ascii="Arial" w:hAnsi="Arial" w:cs="Arial"/>
              </w:rPr>
              <w:t xml:space="preserve"> </w:t>
            </w:r>
            <w:r w:rsidR="00466808">
              <w:rPr>
                <w:rFonts w:ascii="Arial" w:hAnsi="Arial" w:cs="Arial"/>
              </w:rPr>
              <w:t>09</w:t>
            </w:r>
            <w:r w:rsidR="00D62F61">
              <w:rPr>
                <w:rFonts w:ascii="Arial" w:hAnsi="Arial" w:cs="Arial"/>
              </w:rPr>
              <w:t>:</w:t>
            </w:r>
            <w:r w:rsidR="00FB141A">
              <w:rPr>
                <w:rFonts w:ascii="Arial" w:hAnsi="Arial" w:cs="Arial"/>
              </w:rPr>
              <w:t>5</w:t>
            </w:r>
            <w:r w:rsidR="00522FA5">
              <w:rPr>
                <w:rFonts w:ascii="Arial" w:hAnsi="Arial" w:cs="Arial"/>
              </w:rPr>
              <w:t>0</w:t>
            </w:r>
            <w:r w:rsidR="00D62F61">
              <w:rPr>
                <w:rFonts w:ascii="Arial" w:hAnsi="Arial" w:cs="Arial"/>
              </w:rPr>
              <w:t xml:space="preserve">: </w:t>
            </w:r>
            <w:r w:rsidR="00A619C7">
              <w:rPr>
                <w:rFonts w:ascii="Arial" w:hAnsi="Arial" w:cs="Arial"/>
              </w:rPr>
              <w:t xml:space="preserve">Inizio analisi di come fare il flusso delle richieste delle assenze </w:t>
            </w:r>
          </w:p>
          <w:p w14:paraId="0E0961AD" w14:textId="77777777" w:rsidR="00A619C7" w:rsidRDefault="00A619C7" w:rsidP="00A619C7">
            <w:pPr>
              <w:pStyle w:val="Paragrafoelenco"/>
              <w:rPr>
                <w:rFonts w:ascii="Arial" w:hAnsi="Arial" w:cs="Arial"/>
              </w:rPr>
            </w:pPr>
          </w:p>
          <w:p w14:paraId="2A1DA829" w14:textId="15789DAE" w:rsidR="00A619C7" w:rsidRPr="00A619C7" w:rsidRDefault="00A619C7" w:rsidP="00A619C7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10:05 / 11:35: Inizio implementazione delle segnalazioni delle assenze con la struttura di base</w:t>
            </w:r>
          </w:p>
          <w:p w14:paraId="3BDFF3E9" w14:textId="1BA9F3E8" w:rsidR="00227E26" w:rsidRPr="00A619C7" w:rsidRDefault="00227E26" w:rsidP="00A619C7">
            <w:pPr>
              <w:rPr>
                <w:rFonts w:ascii="Arial" w:hAnsi="Arial" w:cs="Arial"/>
              </w:rPr>
            </w:pPr>
          </w:p>
        </w:tc>
      </w:tr>
      <w:bookmarkEnd w:id="0"/>
      <w:bookmarkEnd w:id="1"/>
      <w:bookmarkEnd w:id="2"/>
    </w:tbl>
    <w:p w14:paraId="3941608C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6020D72A" w:rsidR="00F02A62" w:rsidRPr="00980230" w:rsidRDefault="00F02A62" w:rsidP="00980230">
            <w:pPr>
              <w:rPr>
                <w:rFonts w:ascii="Arial" w:hAnsi="Arial" w:cs="Arial"/>
              </w:rPr>
            </w:pPr>
          </w:p>
        </w:tc>
      </w:tr>
    </w:tbl>
    <w:p w14:paraId="4827ED88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690A768A" w:rsidR="00632B06" w:rsidRPr="00C46E96" w:rsidRDefault="002B40DB" w:rsidP="00C46E96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Avanti </w:t>
            </w:r>
            <w:r w:rsidR="00AB7F6A">
              <w:rPr>
                <w:rFonts w:ascii="Arial" w:hAnsi="Arial" w:cs="Arial"/>
              </w:rPr>
              <w:t xml:space="preserve">di circa 1 task </w:t>
            </w:r>
            <w:r>
              <w:rPr>
                <w:rFonts w:ascii="Arial" w:hAnsi="Arial" w:cs="Arial"/>
              </w:rPr>
              <w:t>rispetto</w:t>
            </w:r>
            <w:r w:rsidR="00A479B9" w:rsidRPr="00C46E96">
              <w:rPr>
                <w:rFonts w:ascii="Arial" w:hAnsi="Arial" w:cs="Arial"/>
              </w:rPr>
              <w:t xml:space="preserve"> la pianificazione</w:t>
            </w: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106E1F6F" w14:textId="3D690DC9" w:rsidR="00D536CA" w:rsidRDefault="00A619C7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continuare</w:t>
            </w:r>
            <w:r w:rsidR="00D536CA">
              <w:rPr>
                <w:rFonts w:ascii="Arial" w:hAnsi="Arial" w:cs="Arial"/>
              </w:rPr>
              <w:t xml:space="preserve"> con il flusso della segnalazione delle assenze</w:t>
            </w:r>
          </w:p>
          <w:p w14:paraId="7625903A" w14:textId="661495F6" w:rsidR="00D536CA" w:rsidRPr="0083437B" w:rsidRDefault="00D536CA" w:rsidP="0083437B">
            <w:pPr>
              <w:pStyle w:val="Paragrafoelenco"/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Informarsi per cosa usare per le email</w:t>
            </w: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18FFA1D7" w:rsidR="00872C0D" w:rsidRDefault="00000000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619C7"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19C7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72C0D" w:rsidRPr="3DB10A81">
            <w:rPr>
              <w:rFonts w:ascii="MS Gothic" w:eastAsia="MS Gothic" w:hAnsi="MS Gothic" w:cs="Segoe UI Symbol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04E2077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  <w:showingPlcHdr/>
        </w:sdtPr>
        <w:sdtContent>
          <w:r w:rsidR="000B69E9">
            <w:rPr>
              <w:rStyle w:val="Testosegnaposto"/>
              <w:b/>
              <w:bCs/>
            </w:rPr>
            <w:t>Nomi AI utilizzati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1ECC2F19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19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66808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F491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1113C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</w:t>
      </w:r>
      <w:r w:rsidR="00794C38">
        <w:rPr>
          <w:rFonts w:ascii="Arial" w:hAnsi="Arial" w:cs="Arial"/>
        </w:rPr>
        <w:t xml:space="preserve"> 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6042077E" w14:textId="77777777" w:rsidR="00872C0D" w:rsidRDefault="00872C0D" w:rsidP="00872C0D">
      <w:pPr>
        <w:pStyle w:val="Nessunaspaziatura"/>
        <w:rPr>
          <w:rFonts w:ascii="Arial" w:hAnsi="Arial" w:cs="Arial"/>
        </w:rPr>
      </w:pPr>
      <w:bookmarkStart w:id="3" w:name="_Hlk219186319"/>
    </w:p>
    <w:sdt>
      <w:sdtPr>
        <w:rPr>
          <w:rFonts w:ascii="Arial" w:hAnsi="Arial" w:cs="Arial"/>
        </w:rPr>
        <w:alias w:val="Risposta AI"/>
        <w:tag w:val="Risposta AI"/>
        <w:id w:val="-1948851492"/>
        <w:placeholder>
          <w:docPart w:val="4C2CC26A3EC74927822D1942EB57EFE4"/>
        </w:placeholder>
        <w15:color w:val="C0C0C0"/>
      </w:sdtPr>
      <w:sdtContent>
        <w:p w14:paraId="3B8617A2" w14:textId="2EDA3289" w:rsidR="00872C0D" w:rsidRDefault="000C3C46" w:rsidP="00B05FD8">
          <w:pPr>
            <w:pStyle w:val="Nessunaspaziatura"/>
            <w:rPr>
              <w:rFonts w:ascii="Arial" w:hAnsi="Arial" w:cs="Arial"/>
            </w:rPr>
          </w:pPr>
          <w:r w:rsidRPr="000C3C46">
            <w:rPr>
              <w:rFonts w:ascii="Arial" w:hAnsi="Arial" w:cs="Arial"/>
            </w:rPr>
            <w:t>come faccio un caricamento di un file csv e la presa dei dati su php laravel</w:t>
          </w:r>
        </w:p>
      </w:sdtContent>
    </w:sdt>
    <w:p w14:paraId="2245775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4CCF5A30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</w:p>
    <w:p w14:paraId="49C3C24C" w14:textId="77777777" w:rsidR="00624F63" w:rsidRDefault="00624F63" w:rsidP="00872C0D">
      <w:pPr>
        <w:pStyle w:val="Nessunaspaziatura"/>
        <w:rPr>
          <w:rFonts w:ascii="Arial" w:hAnsi="Arial" w:cs="Arial"/>
        </w:rPr>
      </w:pPr>
    </w:p>
    <w:bookmarkEnd w:id="3" w:displacedByCustomXml="next"/>
    <w:sdt>
      <w:sdtPr>
        <w:rPr>
          <w:rFonts w:ascii="Arial" w:hAnsi="Arial" w:cs="Arial"/>
        </w:rPr>
        <w:alias w:val="Risposta AI"/>
        <w:tag w:val="Risposta AI"/>
        <w:id w:val="311921044"/>
        <w:placeholder>
          <w:docPart w:val="A99F6FF124534E1D97965DDBA679A1CB"/>
        </w:placeholder>
        <w:showingPlcHdr/>
        <w15:color w:val="C0C0C0"/>
      </w:sdtPr>
      <w:sdtContent>
        <w:p w14:paraId="640ED767" w14:textId="3406DA15" w:rsidR="00B05FD8" w:rsidRPr="00A619C7" w:rsidRDefault="00A619C7" w:rsidP="000C3C46">
          <w:pPr>
            <w:pStyle w:val="Nessunaspaziatura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p w14:paraId="5EE6CF5E" w14:textId="77777777" w:rsidR="000C3C46" w:rsidRDefault="000C3C46" w:rsidP="00872C0D">
      <w:pPr>
        <w:pStyle w:val="Nessunaspaziatura"/>
        <w:rPr>
          <w:rFonts w:ascii="Arial" w:hAnsi="Arial" w:cs="Arial"/>
          <w:b/>
          <w:bCs/>
        </w:rPr>
      </w:pPr>
    </w:p>
    <w:p w14:paraId="655D6392" w14:textId="15F89358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C3C46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19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A619C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24F63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5EA9D200" w14:textId="77777777" w:rsidR="00C1485D" w:rsidRDefault="00C1485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7601DF13" w14:textId="77777777" w:rsidR="00AA3D60" w:rsidRDefault="00AA3D60" w:rsidP="00AA3D60">
      <w:pPr>
        <w:pStyle w:val="Nessunaspaziatura"/>
        <w:rPr>
          <w:rFonts w:ascii="Arial" w:hAnsi="Arial" w:cs="Arial"/>
        </w:rPr>
      </w:pPr>
    </w:p>
    <w:sdt>
      <w:sdtPr>
        <w:rPr>
          <w:rFonts w:ascii="Arial" w:hAnsi="Arial" w:cs="Arial"/>
        </w:rPr>
        <w:alias w:val="Proprio commento"/>
        <w:tag w:val="Proprio commento"/>
        <w:id w:val="-561331520"/>
        <w:placeholder>
          <w:docPart w:val="A99F6FF124534E1D97965DDBA679A1CB"/>
        </w:placeholder>
        <w:showingPlcHdr/>
        <w15:color w:val="C0C0C0"/>
      </w:sdtPr>
      <w:sdtContent>
        <w:p w14:paraId="40D7DA88" w14:textId="4045426B" w:rsidR="00624F63" w:rsidRPr="001D1B3C" w:rsidRDefault="00A619C7" w:rsidP="00624F63">
          <w:pPr>
            <w:pStyle w:val="Nessunaspaziatura"/>
            <w:spacing w:line="276" w:lineRule="auto"/>
            <w:rPr>
              <w:rFonts w:ascii="Arial" w:hAnsi="Arial" w:cs="Arial"/>
            </w:rPr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sdtContent>
    </w:sdt>
    <w:sectPr w:rsidR="00624F63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19E52" w14:textId="77777777" w:rsidR="007943E6" w:rsidRDefault="007943E6" w:rsidP="00DC1A1A">
      <w:pPr>
        <w:spacing w:after="0" w:line="240" w:lineRule="auto"/>
      </w:pPr>
      <w:r>
        <w:separator/>
      </w:r>
    </w:p>
    <w:p w14:paraId="27139193" w14:textId="77777777" w:rsidR="007943E6" w:rsidRDefault="007943E6"/>
    <w:p w14:paraId="34C46974" w14:textId="77777777" w:rsidR="007943E6" w:rsidRDefault="007943E6" w:rsidP="00454290"/>
  </w:endnote>
  <w:endnote w:type="continuationSeparator" w:id="0">
    <w:p w14:paraId="3660E93D" w14:textId="77777777" w:rsidR="007943E6" w:rsidRDefault="007943E6" w:rsidP="00DC1A1A">
      <w:pPr>
        <w:spacing w:after="0" w:line="240" w:lineRule="auto"/>
      </w:pPr>
      <w:r>
        <w:continuationSeparator/>
      </w:r>
    </w:p>
    <w:p w14:paraId="3EE09F67" w14:textId="77777777" w:rsidR="007943E6" w:rsidRDefault="007943E6"/>
    <w:p w14:paraId="4A500EE1" w14:textId="77777777" w:rsidR="007943E6" w:rsidRDefault="007943E6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4F2A3916" w:rsidR="007C13BA" w:rsidRPr="004C3844" w:rsidRDefault="00000000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  <w:r w:rsidR="00A041DC">
          <w:rPr>
            <w:rFonts w:ascii="Arial" w:hAnsi="Arial" w:cs="Arial"/>
          </w:rPr>
          <w:t xml:space="preserve"> Gestione ore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A9177C" w14:textId="77777777" w:rsidR="007943E6" w:rsidRDefault="007943E6" w:rsidP="00DC1A1A">
      <w:pPr>
        <w:spacing w:after="0" w:line="240" w:lineRule="auto"/>
      </w:pPr>
      <w:r>
        <w:separator/>
      </w:r>
    </w:p>
    <w:p w14:paraId="58F6A399" w14:textId="77777777" w:rsidR="007943E6" w:rsidRDefault="007943E6"/>
    <w:p w14:paraId="08EEFD3A" w14:textId="77777777" w:rsidR="007943E6" w:rsidRDefault="007943E6" w:rsidP="00454290"/>
  </w:footnote>
  <w:footnote w:type="continuationSeparator" w:id="0">
    <w:p w14:paraId="557D6D6B" w14:textId="77777777" w:rsidR="007943E6" w:rsidRDefault="007943E6" w:rsidP="00DC1A1A">
      <w:pPr>
        <w:spacing w:after="0" w:line="240" w:lineRule="auto"/>
      </w:pPr>
      <w:r>
        <w:continuationSeparator/>
      </w:r>
    </w:p>
    <w:p w14:paraId="47DB9077" w14:textId="77777777" w:rsidR="007943E6" w:rsidRDefault="007943E6"/>
    <w:p w14:paraId="4D4202F7" w14:textId="77777777" w:rsidR="007943E6" w:rsidRDefault="007943E6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074DFC" w14:textId="6747A0A6" w:rsidR="00A041DC" w:rsidRPr="00A041DC" w:rsidRDefault="00A041DC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Alan Gregorio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04FD2"/>
    <w:multiLevelType w:val="hybridMultilevel"/>
    <w:tmpl w:val="F11681FC"/>
    <w:lvl w:ilvl="0" w:tplc="AE50C7D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6501D0"/>
    <w:multiLevelType w:val="multilevel"/>
    <w:tmpl w:val="52A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703A65"/>
    <w:multiLevelType w:val="multilevel"/>
    <w:tmpl w:val="EF6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3BB2468"/>
    <w:multiLevelType w:val="hybridMultilevel"/>
    <w:tmpl w:val="FF8C268A"/>
    <w:lvl w:ilvl="0" w:tplc="CDD87E18">
      <w:start w:val="26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AC16E0"/>
    <w:multiLevelType w:val="multilevel"/>
    <w:tmpl w:val="96E6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5123826">
    <w:abstractNumId w:val="19"/>
  </w:num>
  <w:num w:numId="2" w16cid:durableId="1967395049">
    <w:abstractNumId w:val="16"/>
  </w:num>
  <w:num w:numId="3" w16cid:durableId="560798018">
    <w:abstractNumId w:val="20"/>
  </w:num>
  <w:num w:numId="4" w16cid:durableId="456266356">
    <w:abstractNumId w:val="6"/>
  </w:num>
  <w:num w:numId="5" w16cid:durableId="1952517828">
    <w:abstractNumId w:val="23"/>
  </w:num>
  <w:num w:numId="6" w16cid:durableId="482088381">
    <w:abstractNumId w:val="3"/>
  </w:num>
  <w:num w:numId="7" w16cid:durableId="1543905248">
    <w:abstractNumId w:val="21"/>
  </w:num>
  <w:num w:numId="8" w16cid:durableId="1594119998">
    <w:abstractNumId w:val="12"/>
  </w:num>
  <w:num w:numId="9" w16cid:durableId="849562418">
    <w:abstractNumId w:val="7"/>
  </w:num>
  <w:num w:numId="10" w16cid:durableId="1199708427">
    <w:abstractNumId w:val="10"/>
  </w:num>
  <w:num w:numId="11" w16cid:durableId="1046024604">
    <w:abstractNumId w:val="18"/>
  </w:num>
  <w:num w:numId="12" w16cid:durableId="1521582063">
    <w:abstractNumId w:val="2"/>
  </w:num>
  <w:num w:numId="13" w16cid:durableId="1400208319">
    <w:abstractNumId w:val="5"/>
  </w:num>
  <w:num w:numId="14" w16cid:durableId="1121418896">
    <w:abstractNumId w:val="14"/>
  </w:num>
  <w:num w:numId="15" w16cid:durableId="198932241">
    <w:abstractNumId w:val="8"/>
  </w:num>
  <w:num w:numId="16" w16cid:durableId="419378984">
    <w:abstractNumId w:val="15"/>
  </w:num>
  <w:num w:numId="17" w16cid:durableId="1159079366">
    <w:abstractNumId w:val="24"/>
  </w:num>
  <w:num w:numId="18" w16cid:durableId="495001252">
    <w:abstractNumId w:val="13"/>
  </w:num>
  <w:num w:numId="19" w16cid:durableId="289753360">
    <w:abstractNumId w:val="22"/>
  </w:num>
  <w:num w:numId="20" w16cid:durableId="657273719">
    <w:abstractNumId w:val="4"/>
  </w:num>
  <w:num w:numId="21" w16cid:durableId="1527209842">
    <w:abstractNumId w:val="1"/>
  </w:num>
  <w:num w:numId="22" w16cid:durableId="924920423">
    <w:abstractNumId w:val="11"/>
  </w:num>
  <w:num w:numId="23" w16cid:durableId="868221264">
    <w:abstractNumId w:val="9"/>
  </w:num>
  <w:num w:numId="24" w16cid:durableId="703672942">
    <w:abstractNumId w:val="0"/>
  </w:num>
  <w:num w:numId="25" w16cid:durableId="195081815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67D0"/>
    <w:rsid w:val="00015471"/>
    <w:rsid w:val="000158A6"/>
    <w:rsid w:val="000244EB"/>
    <w:rsid w:val="00025DC2"/>
    <w:rsid w:val="00027A63"/>
    <w:rsid w:val="000308FC"/>
    <w:rsid w:val="00030C24"/>
    <w:rsid w:val="00030C7F"/>
    <w:rsid w:val="0003107A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11AA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972F0"/>
    <w:rsid w:val="000A0ECC"/>
    <w:rsid w:val="000A3157"/>
    <w:rsid w:val="000A3A4C"/>
    <w:rsid w:val="000A3A85"/>
    <w:rsid w:val="000A4009"/>
    <w:rsid w:val="000A431D"/>
    <w:rsid w:val="000A7AE3"/>
    <w:rsid w:val="000B1A1B"/>
    <w:rsid w:val="000B56F7"/>
    <w:rsid w:val="000B69E9"/>
    <w:rsid w:val="000B7B27"/>
    <w:rsid w:val="000C0851"/>
    <w:rsid w:val="000C0F11"/>
    <w:rsid w:val="000C2046"/>
    <w:rsid w:val="000C3C46"/>
    <w:rsid w:val="000C58D3"/>
    <w:rsid w:val="000C64FB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491C"/>
    <w:rsid w:val="000F67B8"/>
    <w:rsid w:val="000F7D1A"/>
    <w:rsid w:val="001006F7"/>
    <w:rsid w:val="00100D10"/>
    <w:rsid w:val="00102400"/>
    <w:rsid w:val="001045FB"/>
    <w:rsid w:val="001066CC"/>
    <w:rsid w:val="001146D8"/>
    <w:rsid w:val="0011683A"/>
    <w:rsid w:val="00116FE0"/>
    <w:rsid w:val="001179FD"/>
    <w:rsid w:val="00120120"/>
    <w:rsid w:val="00121EA6"/>
    <w:rsid w:val="00123CF1"/>
    <w:rsid w:val="00127E95"/>
    <w:rsid w:val="001310B5"/>
    <w:rsid w:val="00133314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05AD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2BD5"/>
    <w:rsid w:val="00183D28"/>
    <w:rsid w:val="00187BB9"/>
    <w:rsid w:val="00191055"/>
    <w:rsid w:val="00191AC6"/>
    <w:rsid w:val="00191D01"/>
    <w:rsid w:val="001938A9"/>
    <w:rsid w:val="001A3CCB"/>
    <w:rsid w:val="001A744E"/>
    <w:rsid w:val="001B18DF"/>
    <w:rsid w:val="001B2615"/>
    <w:rsid w:val="001B291E"/>
    <w:rsid w:val="001B2E68"/>
    <w:rsid w:val="001B5C1E"/>
    <w:rsid w:val="001C0C47"/>
    <w:rsid w:val="001C2A11"/>
    <w:rsid w:val="001C3C91"/>
    <w:rsid w:val="001C3D44"/>
    <w:rsid w:val="001D0668"/>
    <w:rsid w:val="001D1673"/>
    <w:rsid w:val="001D1A1F"/>
    <w:rsid w:val="001D1B3C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0BF1"/>
    <w:rsid w:val="002065C1"/>
    <w:rsid w:val="00213F66"/>
    <w:rsid w:val="00214FB7"/>
    <w:rsid w:val="0022098C"/>
    <w:rsid w:val="00222C1C"/>
    <w:rsid w:val="00223C4A"/>
    <w:rsid w:val="00227E26"/>
    <w:rsid w:val="0023131E"/>
    <w:rsid w:val="00233151"/>
    <w:rsid w:val="002332D8"/>
    <w:rsid w:val="00234D8D"/>
    <w:rsid w:val="002351CD"/>
    <w:rsid w:val="00237509"/>
    <w:rsid w:val="002450C2"/>
    <w:rsid w:val="00245760"/>
    <w:rsid w:val="00245E6B"/>
    <w:rsid w:val="00250585"/>
    <w:rsid w:val="00254347"/>
    <w:rsid w:val="00254A22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77EF0"/>
    <w:rsid w:val="002810EF"/>
    <w:rsid w:val="00282ACD"/>
    <w:rsid w:val="00282C97"/>
    <w:rsid w:val="00283178"/>
    <w:rsid w:val="00285241"/>
    <w:rsid w:val="00287CCC"/>
    <w:rsid w:val="0029264B"/>
    <w:rsid w:val="002A0284"/>
    <w:rsid w:val="002A0676"/>
    <w:rsid w:val="002A2BF5"/>
    <w:rsid w:val="002B1451"/>
    <w:rsid w:val="002B2877"/>
    <w:rsid w:val="002B2B17"/>
    <w:rsid w:val="002B40DB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C6A"/>
    <w:rsid w:val="002F5981"/>
    <w:rsid w:val="00301624"/>
    <w:rsid w:val="003016F3"/>
    <w:rsid w:val="00301A0D"/>
    <w:rsid w:val="00302C3F"/>
    <w:rsid w:val="00310225"/>
    <w:rsid w:val="00310B01"/>
    <w:rsid w:val="00312F95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0795"/>
    <w:rsid w:val="00373821"/>
    <w:rsid w:val="00381019"/>
    <w:rsid w:val="00381B70"/>
    <w:rsid w:val="0039111E"/>
    <w:rsid w:val="00392D98"/>
    <w:rsid w:val="00393FE0"/>
    <w:rsid w:val="0039441A"/>
    <w:rsid w:val="003968C5"/>
    <w:rsid w:val="003A6246"/>
    <w:rsid w:val="003A69C1"/>
    <w:rsid w:val="003B1A05"/>
    <w:rsid w:val="003B1F9E"/>
    <w:rsid w:val="003B3A61"/>
    <w:rsid w:val="003B5325"/>
    <w:rsid w:val="003B591B"/>
    <w:rsid w:val="003B6FDD"/>
    <w:rsid w:val="003B77EB"/>
    <w:rsid w:val="003C06BA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1106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469F"/>
    <w:rsid w:val="00425EF1"/>
    <w:rsid w:val="00426D79"/>
    <w:rsid w:val="0043247E"/>
    <w:rsid w:val="00451327"/>
    <w:rsid w:val="00453375"/>
    <w:rsid w:val="004535D0"/>
    <w:rsid w:val="0045409B"/>
    <w:rsid w:val="00454290"/>
    <w:rsid w:val="00456321"/>
    <w:rsid w:val="00462104"/>
    <w:rsid w:val="00462130"/>
    <w:rsid w:val="004661A9"/>
    <w:rsid w:val="00466808"/>
    <w:rsid w:val="004670BF"/>
    <w:rsid w:val="004726E1"/>
    <w:rsid w:val="004761EF"/>
    <w:rsid w:val="00477157"/>
    <w:rsid w:val="00484EBD"/>
    <w:rsid w:val="0048630B"/>
    <w:rsid w:val="00487EAB"/>
    <w:rsid w:val="004904FD"/>
    <w:rsid w:val="0049228C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3844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685E"/>
    <w:rsid w:val="004F7D1A"/>
    <w:rsid w:val="005011ED"/>
    <w:rsid w:val="00501C05"/>
    <w:rsid w:val="00501F64"/>
    <w:rsid w:val="00501FD8"/>
    <w:rsid w:val="00503DDB"/>
    <w:rsid w:val="005121DC"/>
    <w:rsid w:val="005136F3"/>
    <w:rsid w:val="0051449B"/>
    <w:rsid w:val="00514749"/>
    <w:rsid w:val="0051489F"/>
    <w:rsid w:val="0051573E"/>
    <w:rsid w:val="00516A63"/>
    <w:rsid w:val="0052023C"/>
    <w:rsid w:val="00520833"/>
    <w:rsid w:val="0052140E"/>
    <w:rsid w:val="00522AB0"/>
    <w:rsid w:val="00522FA5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1DBB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2D2"/>
    <w:rsid w:val="005779F8"/>
    <w:rsid w:val="0058162B"/>
    <w:rsid w:val="00583DC3"/>
    <w:rsid w:val="005906EA"/>
    <w:rsid w:val="00591A9D"/>
    <w:rsid w:val="00592E2D"/>
    <w:rsid w:val="00593131"/>
    <w:rsid w:val="00593AC7"/>
    <w:rsid w:val="00596940"/>
    <w:rsid w:val="00597434"/>
    <w:rsid w:val="005A0566"/>
    <w:rsid w:val="005A1596"/>
    <w:rsid w:val="005A3B89"/>
    <w:rsid w:val="005A5E61"/>
    <w:rsid w:val="005A6F14"/>
    <w:rsid w:val="005B35F0"/>
    <w:rsid w:val="005C0EB8"/>
    <w:rsid w:val="005C4F4F"/>
    <w:rsid w:val="005C7AFF"/>
    <w:rsid w:val="005D036B"/>
    <w:rsid w:val="005D3A96"/>
    <w:rsid w:val="005D482B"/>
    <w:rsid w:val="005D6E86"/>
    <w:rsid w:val="005E2FE4"/>
    <w:rsid w:val="005E4799"/>
    <w:rsid w:val="005E5B4B"/>
    <w:rsid w:val="005E7AD9"/>
    <w:rsid w:val="005F23C0"/>
    <w:rsid w:val="005F3214"/>
    <w:rsid w:val="005F3F65"/>
    <w:rsid w:val="005F6EE5"/>
    <w:rsid w:val="00600399"/>
    <w:rsid w:val="00600557"/>
    <w:rsid w:val="00603F9B"/>
    <w:rsid w:val="00606D24"/>
    <w:rsid w:val="00610052"/>
    <w:rsid w:val="00610CDD"/>
    <w:rsid w:val="0061174C"/>
    <w:rsid w:val="00615E89"/>
    <w:rsid w:val="0061659F"/>
    <w:rsid w:val="0061791B"/>
    <w:rsid w:val="00617D89"/>
    <w:rsid w:val="006222A5"/>
    <w:rsid w:val="00624F63"/>
    <w:rsid w:val="00625D79"/>
    <w:rsid w:val="00632797"/>
    <w:rsid w:val="00632B06"/>
    <w:rsid w:val="006350DA"/>
    <w:rsid w:val="0063588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360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73EF4"/>
    <w:rsid w:val="00681FED"/>
    <w:rsid w:val="0068235D"/>
    <w:rsid w:val="00686C5A"/>
    <w:rsid w:val="006911F8"/>
    <w:rsid w:val="006934FC"/>
    <w:rsid w:val="00694443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2596"/>
    <w:rsid w:val="00732D3A"/>
    <w:rsid w:val="0073514D"/>
    <w:rsid w:val="00735723"/>
    <w:rsid w:val="0074073A"/>
    <w:rsid w:val="00740C68"/>
    <w:rsid w:val="00740D4C"/>
    <w:rsid w:val="00742012"/>
    <w:rsid w:val="00743163"/>
    <w:rsid w:val="007527EE"/>
    <w:rsid w:val="007659CA"/>
    <w:rsid w:val="00770140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0FD8"/>
    <w:rsid w:val="007941FC"/>
    <w:rsid w:val="007943E6"/>
    <w:rsid w:val="00794C38"/>
    <w:rsid w:val="00796F46"/>
    <w:rsid w:val="00797A0A"/>
    <w:rsid w:val="007A06FF"/>
    <w:rsid w:val="007A3284"/>
    <w:rsid w:val="007A3C1F"/>
    <w:rsid w:val="007B2F2B"/>
    <w:rsid w:val="007B359E"/>
    <w:rsid w:val="007B6BEB"/>
    <w:rsid w:val="007C13BA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4556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37B"/>
    <w:rsid w:val="008346ED"/>
    <w:rsid w:val="00835EEB"/>
    <w:rsid w:val="008402F7"/>
    <w:rsid w:val="0084067F"/>
    <w:rsid w:val="00844375"/>
    <w:rsid w:val="00844B6D"/>
    <w:rsid w:val="00846AB9"/>
    <w:rsid w:val="00846E80"/>
    <w:rsid w:val="00850C92"/>
    <w:rsid w:val="00851852"/>
    <w:rsid w:val="008547D3"/>
    <w:rsid w:val="0085616B"/>
    <w:rsid w:val="00863B3A"/>
    <w:rsid w:val="00865D71"/>
    <w:rsid w:val="00870C23"/>
    <w:rsid w:val="00871F0B"/>
    <w:rsid w:val="008728B6"/>
    <w:rsid w:val="00872C0D"/>
    <w:rsid w:val="008777B1"/>
    <w:rsid w:val="0088519E"/>
    <w:rsid w:val="00886EC4"/>
    <w:rsid w:val="00886F2C"/>
    <w:rsid w:val="00887C13"/>
    <w:rsid w:val="008920DA"/>
    <w:rsid w:val="008948C0"/>
    <w:rsid w:val="008A03C3"/>
    <w:rsid w:val="008B2B2F"/>
    <w:rsid w:val="008B799C"/>
    <w:rsid w:val="008C0989"/>
    <w:rsid w:val="008D0900"/>
    <w:rsid w:val="008D1E14"/>
    <w:rsid w:val="008D4925"/>
    <w:rsid w:val="008D7356"/>
    <w:rsid w:val="008E3746"/>
    <w:rsid w:val="008F1E8A"/>
    <w:rsid w:val="008F4A43"/>
    <w:rsid w:val="00900564"/>
    <w:rsid w:val="00902F15"/>
    <w:rsid w:val="0090521C"/>
    <w:rsid w:val="009053E1"/>
    <w:rsid w:val="0091479E"/>
    <w:rsid w:val="00914894"/>
    <w:rsid w:val="00917C9E"/>
    <w:rsid w:val="009200CB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230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78C"/>
    <w:rsid w:val="009A3864"/>
    <w:rsid w:val="009A7B19"/>
    <w:rsid w:val="009B59BB"/>
    <w:rsid w:val="009C0ED4"/>
    <w:rsid w:val="009C2A31"/>
    <w:rsid w:val="009C4E09"/>
    <w:rsid w:val="009C7364"/>
    <w:rsid w:val="009D25BE"/>
    <w:rsid w:val="009E04C6"/>
    <w:rsid w:val="009E1293"/>
    <w:rsid w:val="009E1FF6"/>
    <w:rsid w:val="009E5941"/>
    <w:rsid w:val="009E5A2A"/>
    <w:rsid w:val="009F377A"/>
    <w:rsid w:val="009F4741"/>
    <w:rsid w:val="009F7773"/>
    <w:rsid w:val="00A01828"/>
    <w:rsid w:val="00A02EDE"/>
    <w:rsid w:val="00A040AD"/>
    <w:rsid w:val="00A04185"/>
    <w:rsid w:val="00A041DC"/>
    <w:rsid w:val="00A04CD0"/>
    <w:rsid w:val="00A050EE"/>
    <w:rsid w:val="00A058AF"/>
    <w:rsid w:val="00A059B7"/>
    <w:rsid w:val="00A1076D"/>
    <w:rsid w:val="00A1113C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3E4E"/>
    <w:rsid w:val="00A45ADA"/>
    <w:rsid w:val="00A46ABB"/>
    <w:rsid w:val="00A474AD"/>
    <w:rsid w:val="00A475CE"/>
    <w:rsid w:val="00A479B9"/>
    <w:rsid w:val="00A53A38"/>
    <w:rsid w:val="00A56E6A"/>
    <w:rsid w:val="00A57414"/>
    <w:rsid w:val="00A601F0"/>
    <w:rsid w:val="00A619C7"/>
    <w:rsid w:val="00A67F0D"/>
    <w:rsid w:val="00A75A45"/>
    <w:rsid w:val="00A77D89"/>
    <w:rsid w:val="00A77E20"/>
    <w:rsid w:val="00A80391"/>
    <w:rsid w:val="00A8090B"/>
    <w:rsid w:val="00A8499D"/>
    <w:rsid w:val="00A86156"/>
    <w:rsid w:val="00A90886"/>
    <w:rsid w:val="00A94D33"/>
    <w:rsid w:val="00AA028A"/>
    <w:rsid w:val="00AA0E27"/>
    <w:rsid w:val="00AA3D60"/>
    <w:rsid w:val="00AA4BAF"/>
    <w:rsid w:val="00AA7B22"/>
    <w:rsid w:val="00AB1BE8"/>
    <w:rsid w:val="00AB346D"/>
    <w:rsid w:val="00AB470B"/>
    <w:rsid w:val="00AB4C13"/>
    <w:rsid w:val="00AB580C"/>
    <w:rsid w:val="00AB78BC"/>
    <w:rsid w:val="00AB7F6A"/>
    <w:rsid w:val="00AC5570"/>
    <w:rsid w:val="00AC580F"/>
    <w:rsid w:val="00AC60A6"/>
    <w:rsid w:val="00AC769C"/>
    <w:rsid w:val="00AD01D6"/>
    <w:rsid w:val="00AD4D08"/>
    <w:rsid w:val="00AD565C"/>
    <w:rsid w:val="00AD7BB7"/>
    <w:rsid w:val="00AE238A"/>
    <w:rsid w:val="00AE28CB"/>
    <w:rsid w:val="00AE6FAA"/>
    <w:rsid w:val="00AE7CEE"/>
    <w:rsid w:val="00AF1A24"/>
    <w:rsid w:val="00AF4D4E"/>
    <w:rsid w:val="00B05FD8"/>
    <w:rsid w:val="00B07D82"/>
    <w:rsid w:val="00B10338"/>
    <w:rsid w:val="00B12026"/>
    <w:rsid w:val="00B138A7"/>
    <w:rsid w:val="00B1659A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9EF"/>
    <w:rsid w:val="00B45C3E"/>
    <w:rsid w:val="00B470FA"/>
    <w:rsid w:val="00B47E3C"/>
    <w:rsid w:val="00B512C1"/>
    <w:rsid w:val="00B519E9"/>
    <w:rsid w:val="00B528A0"/>
    <w:rsid w:val="00B53078"/>
    <w:rsid w:val="00B54790"/>
    <w:rsid w:val="00B5598F"/>
    <w:rsid w:val="00B630A8"/>
    <w:rsid w:val="00B6425C"/>
    <w:rsid w:val="00B65E17"/>
    <w:rsid w:val="00B6615D"/>
    <w:rsid w:val="00B67CA2"/>
    <w:rsid w:val="00B741E5"/>
    <w:rsid w:val="00B74878"/>
    <w:rsid w:val="00B77126"/>
    <w:rsid w:val="00B800C0"/>
    <w:rsid w:val="00B871F3"/>
    <w:rsid w:val="00B90757"/>
    <w:rsid w:val="00B93008"/>
    <w:rsid w:val="00BA0A95"/>
    <w:rsid w:val="00BA1209"/>
    <w:rsid w:val="00BA29DC"/>
    <w:rsid w:val="00BA2A27"/>
    <w:rsid w:val="00BA34A2"/>
    <w:rsid w:val="00BA3715"/>
    <w:rsid w:val="00BA3BFE"/>
    <w:rsid w:val="00BA4D8A"/>
    <w:rsid w:val="00BA6201"/>
    <w:rsid w:val="00BA6C0F"/>
    <w:rsid w:val="00BA711B"/>
    <w:rsid w:val="00BB1D68"/>
    <w:rsid w:val="00BB5BD6"/>
    <w:rsid w:val="00BC253B"/>
    <w:rsid w:val="00BC603F"/>
    <w:rsid w:val="00BC755C"/>
    <w:rsid w:val="00BC7C9F"/>
    <w:rsid w:val="00BC7E72"/>
    <w:rsid w:val="00BD2496"/>
    <w:rsid w:val="00BD2F8C"/>
    <w:rsid w:val="00BD36BE"/>
    <w:rsid w:val="00BD658B"/>
    <w:rsid w:val="00BD6B13"/>
    <w:rsid w:val="00BE0384"/>
    <w:rsid w:val="00BE1CCE"/>
    <w:rsid w:val="00BE36D1"/>
    <w:rsid w:val="00BE37A0"/>
    <w:rsid w:val="00BE3995"/>
    <w:rsid w:val="00BE4C78"/>
    <w:rsid w:val="00BE4CB3"/>
    <w:rsid w:val="00BE4DBD"/>
    <w:rsid w:val="00BE5606"/>
    <w:rsid w:val="00BE6475"/>
    <w:rsid w:val="00BF467D"/>
    <w:rsid w:val="00BF6ADD"/>
    <w:rsid w:val="00C0138E"/>
    <w:rsid w:val="00C01760"/>
    <w:rsid w:val="00C01F75"/>
    <w:rsid w:val="00C035D7"/>
    <w:rsid w:val="00C04A89"/>
    <w:rsid w:val="00C1280A"/>
    <w:rsid w:val="00C13A76"/>
    <w:rsid w:val="00C13CC8"/>
    <w:rsid w:val="00C1485D"/>
    <w:rsid w:val="00C20CD3"/>
    <w:rsid w:val="00C2233B"/>
    <w:rsid w:val="00C31F2C"/>
    <w:rsid w:val="00C32F7B"/>
    <w:rsid w:val="00C34127"/>
    <w:rsid w:val="00C3430D"/>
    <w:rsid w:val="00C37D63"/>
    <w:rsid w:val="00C42267"/>
    <w:rsid w:val="00C4243C"/>
    <w:rsid w:val="00C46E96"/>
    <w:rsid w:val="00C51353"/>
    <w:rsid w:val="00C52C1B"/>
    <w:rsid w:val="00C52DB1"/>
    <w:rsid w:val="00C5322B"/>
    <w:rsid w:val="00C534DE"/>
    <w:rsid w:val="00C57CD6"/>
    <w:rsid w:val="00C60E3C"/>
    <w:rsid w:val="00C611BE"/>
    <w:rsid w:val="00C64A67"/>
    <w:rsid w:val="00C65771"/>
    <w:rsid w:val="00C665DD"/>
    <w:rsid w:val="00C678B3"/>
    <w:rsid w:val="00C7262A"/>
    <w:rsid w:val="00C72DAB"/>
    <w:rsid w:val="00C75407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A0C"/>
    <w:rsid w:val="00CC1872"/>
    <w:rsid w:val="00CC4568"/>
    <w:rsid w:val="00CC5610"/>
    <w:rsid w:val="00CC7452"/>
    <w:rsid w:val="00CC7E95"/>
    <w:rsid w:val="00CD083C"/>
    <w:rsid w:val="00CD127A"/>
    <w:rsid w:val="00CD346C"/>
    <w:rsid w:val="00CD7E73"/>
    <w:rsid w:val="00CE4B64"/>
    <w:rsid w:val="00CE4B6F"/>
    <w:rsid w:val="00CE4ED9"/>
    <w:rsid w:val="00CE77EC"/>
    <w:rsid w:val="00CF2F8F"/>
    <w:rsid w:val="00D01737"/>
    <w:rsid w:val="00D11257"/>
    <w:rsid w:val="00D11DD1"/>
    <w:rsid w:val="00D126C6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0E6B"/>
    <w:rsid w:val="00D52475"/>
    <w:rsid w:val="00D536CA"/>
    <w:rsid w:val="00D54030"/>
    <w:rsid w:val="00D573E9"/>
    <w:rsid w:val="00D612E7"/>
    <w:rsid w:val="00D62F61"/>
    <w:rsid w:val="00D643F3"/>
    <w:rsid w:val="00D670F7"/>
    <w:rsid w:val="00D71222"/>
    <w:rsid w:val="00D724E0"/>
    <w:rsid w:val="00D77673"/>
    <w:rsid w:val="00D77955"/>
    <w:rsid w:val="00D81950"/>
    <w:rsid w:val="00D8214A"/>
    <w:rsid w:val="00D82A0C"/>
    <w:rsid w:val="00D84E45"/>
    <w:rsid w:val="00D8519E"/>
    <w:rsid w:val="00D85B4A"/>
    <w:rsid w:val="00D92DFB"/>
    <w:rsid w:val="00D9496C"/>
    <w:rsid w:val="00D97125"/>
    <w:rsid w:val="00DA10AF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D121D"/>
    <w:rsid w:val="00DD3F70"/>
    <w:rsid w:val="00DD4802"/>
    <w:rsid w:val="00DD4F96"/>
    <w:rsid w:val="00DD692D"/>
    <w:rsid w:val="00DE2402"/>
    <w:rsid w:val="00DE3201"/>
    <w:rsid w:val="00DE6B04"/>
    <w:rsid w:val="00DF1F55"/>
    <w:rsid w:val="00DF3861"/>
    <w:rsid w:val="00DF7AEE"/>
    <w:rsid w:val="00E01FF5"/>
    <w:rsid w:val="00E02897"/>
    <w:rsid w:val="00E0346F"/>
    <w:rsid w:val="00E04ABE"/>
    <w:rsid w:val="00E04DB2"/>
    <w:rsid w:val="00E05D84"/>
    <w:rsid w:val="00E065FE"/>
    <w:rsid w:val="00E10DF7"/>
    <w:rsid w:val="00E11016"/>
    <w:rsid w:val="00E13349"/>
    <w:rsid w:val="00E1773D"/>
    <w:rsid w:val="00E27372"/>
    <w:rsid w:val="00E2787F"/>
    <w:rsid w:val="00E2798A"/>
    <w:rsid w:val="00E305AA"/>
    <w:rsid w:val="00E358D2"/>
    <w:rsid w:val="00E37D5D"/>
    <w:rsid w:val="00E432E6"/>
    <w:rsid w:val="00E43E19"/>
    <w:rsid w:val="00E443FD"/>
    <w:rsid w:val="00E46267"/>
    <w:rsid w:val="00E502A8"/>
    <w:rsid w:val="00E5154D"/>
    <w:rsid w:val="00E535A6"/>
    <w:rsid w:val="00E5377F"/>
    <w:rsid w:val="00E53F8E"/>
    <w:rsid w:val="00E54098"/>
    <w:rsid w:val="00E54341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97D88"/>
    <w:rsid w:val="00EA0B24"/>
    <w:rsid w:val="00EA1E4E"/>
    <w:rsid w:val="00EA212F"/>
    <w:rsid w:val="00EA35F9"/>
    <w:rsid w:val="00EA41E9"/>
    <w:rsid w:val="00EB1FCB"/>
    <w:rsid w:val="00EB3308"/>
    <w:rsid w:val="00EB4003"/>
    <w:rsid w:val="00EB5812"/>
    <w:rsid w:val="00EB59D5"/>
    <w:rsid w:val="00EC0579"/>
    <w:rsid w:val="00EC2727"/>
    <w:rsid w:val="00EC5A06"/>
    <w:rsid w:val="00EC5A0C"/>
    <w:rsid w:val="00EC5FCB"/>
    <w:rsid w:val="00ED022B"/>
    <w:rsid w:val="00ED156C"/>
    <w:rsid w:val="00ED22B8"/>
    <w:rsid w:val="00ED3A93"/>
    <w:rsid w:val="00ED4024"/>
    <w:rsid w:val="00ED405E"/>
    <w:rsid w:val="00ED63D1"/>
    <w:rsid w:val="00ED7EF4"/>
    <w:rsid w:val="00EE682B"/>
    <w:rsid w:val="00EF0292"/>
    <w:rsid w:val="00EF2CAF"/>
    <w:rsid w:val="00EF3F03"/>
    <w:rsid w:val="00EF3F81"/>
    <w:rsid w:val="00EF42D2"/>
    <w:rsid w:val="00F01E3C"/>
    <w:rsid w:val="00F02A48"/>
    <w:rsid w:val="00F02A62"/>
    <w:rsid w:val="00F037D7"/>
    <w:rsid w:val="00F038DD"/>
    <w:rsid w:val="00F0496C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5B9C"/>
    <w:rsid w:val="00F876B3"/>
    <w:rsid w:val="00F92160"/>
    <w:rsid w:val="00F94FCA"/>
    <w:rsid w:val="00FA05F9"/>
    <w:rsid w:val="00FA70BD"/>
    <w:rsid w:val="00FB0CBE"/>
    <w:rsid w:val="00FB141A"/>
    <w:rsid w:val="00FB1B93"/>
    <w:rsid w:val="00FB2825"/>
    <w:rsid w:val="00FB3889"/>
    <w:rsid w:val="00FB4409"/>
    <w:rsid w:val="00FB6DE5"/>
    <w:rsid w:val="00FC02B2"/>
    <w:rsid w:val="00FC4985"/>
    <w:rsid w:val="00FC5486"/>
    <w:rsid w:val="00FC7FC4"/>
    <w:rsid w:val="00FD2F6A"/>
    <w:rsid w:val="00FD4F3A"/>
    <w:rsid w:val="00FD57BC"/>
    <w:rsid w:val="00FD6CF8"/>
    <w:rsid w:val="00FD6D9C"/>
    <w:rsid w:val="00FE0463"/>
    <w:rsid w:val="00FE13AA"/>
    <w:rsid w:val="00FE56AF"/>
    <w:rsid w:val="00FE6370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  <w:style w:type="paragraph" w:styleId="NormaleWeb">
    <w:name w:val="Normal (Web)"/>
    <w:basedOn w:val="Normale"/>
    <w:uiPriority w:val="99"/>
    <w:semiHidden/>
    <w:unhideWhenUsed/>
    <w:rsid w:val="0038101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3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7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1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5563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076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009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510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69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75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4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777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3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8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  <w:docPart>
      <w:docPartPr>
        <w:name w:val="A99F6FF124534E1D97965DDBA679A1CB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5D9599B5-CB14-4CD1-8961-57CA9C452303}"/>
      </w:docPartPr>
      <w:docPartBody>
        <w:p w:rsidR="00DE4EBE" w:rsidRDefault="0080736A" w:rsidP="0080736A">
          <w:pPr>
            <w:pStyle w:val="A99F6FF124534E1D97965DDBA679A1CB1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  <w:docPart>
      <w:docPartPr>
        <w:name w:val="4C2CC26A3EC74927822D1942EB57EFE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0082731-2137-4C5A-B432-D74B86D4B40E}"/>
      </w:docPartPr>
      <w:docPartBody>
        <w:p w:rsidR="00007ED5" w:rsidRDefault="009A40B4" w:rsidP="009A40B4">
          <w:pPr>
            <w:pStyle w:val="4C2CC26A3EC74927822D1942EB57EFE4"/>
          </w:pPr>
          <w:r w:rsidRPr="00103864">
            <w:rPr>
              <w:rStyle w:val="Testosegnaposto"/>
            </w:rPr>
            <w:t xml:space="preserve">Fare clic o toccare qui per </w:t>
          </w:r>
          <w:r>
            <w:rPr>
              <w:rStyle w:val="Testosegnaposto"/>
            </w:rPr>
            <w:t>immettere</w:t>
          </w:r>
          <w:r w:rsidRPr="00103864">
            <w:rPr>
              <w:rStyle w:val="Testosegnaposto"/>
            </w:rPr>
            <w:t xml:space="preserve"> il testo.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07ED5"/>
    <w:rsid w:val="00055E49"/>
    <w:rsid w:val="00277EF0"/>
    <w:rsid w:val="00285241"/>
    <w:rsid w:val="00372AB1"/>
    <w:rsid w:val="003B10C7"/>
    <w:rsid w:val="003B3A61"/>
    <w:rsid w:val="0048630B"/>
    <w:rsid w:val="00491154"/>
    <w:rsid w:val="0063160F"/>
    <w:rsid w:val="0063588A"/>
    <w:rsid w:val="00662FAC"/>
    <w:rsid w:val="006F3137"/>
    <w:rsid w:val="007236A8"/>
    <w:rsid w:val="007659CA"/>
    <w:rsid w:val="00791A87"/>
    <w:rsid w:val="007F4556"/>
    <w:rsid w:val="0080736A"/>
    <w:rsid w:val="00844B6D"/>
    <w:rsid w:val="0090521C"/>
    <w:rsid w:val="00914894"/>
    <w:rsid w:val="00987925"/>
    <w:rsid w:val="009A40B4"/>
    <w:rsid w:val="00A04185"/>
    <w:rsid w:val="00A32112"/>
    <w:rsid w:val="00A41CBF"/>
    <w:rsid w:val="00AB4C13"/>
    <w:rsid w:val="00AF4921"/>
    <w:rsid w:val="00B459EF"/>
    <w:rsid w:val="00BA3715"/>
    <w:rsid w:val="00BD2496"/>
    <w:rsid w:val="00BE72BC"/>
    <w:rsid w:val="00C02F94"/>
    <w:rsid w:val="00CD346C"/>
    <w:rsid w:val="00CF34F2"/>
    <w:rsid w:val="00DE2402"/>
    <w:rsid w:val="00DE4EBE"/>
    <w:rsid w:val="00E01ACF"/>
    <w:rsid w:val="00E97D88"/>
    <w:rsid w:val="00EC5A06"/>
    <w:rsid w:val="00EF3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A40B4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A99F6FF124534E1D97965DDBA679A1CB1">
    <w:name w:val="A99F6FF124534E1D97965DDBA679A1CB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  <w:style w:type="paragraph" w:customStyle="1" w:styleId="4C2CC26A3EC74927822D1942EB57EFE4">
    <w:name w:val="4C2CC26A3EC74927822D1942EB57EFE4"/>
    <w:rsid w:val="009A40B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1299</TotalTime>
  <Pages>2</Pages>
  <Words>202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Gestione ore</Company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pvl278@cpt.local</cp:lastModifiedBy>
  <cp:revision>64</cp:revision>
  <cp:lastPrinted>2017-03-29T10:57:00Z</cp:lastPrinted>
  <dcterms:created xsi:type="dcterms:W3CDTF">2026-01-28T07:21:00Z</dcterms:created>
  <dcterms:modified xsi:type="dcterms:W3CDTF">2026-02-13T07:31:00Z</dcterms:modified>
</cp:coreProperties>
</file>