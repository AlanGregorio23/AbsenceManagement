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3AAF79B" w:rsidR="005D6E86" w:rsidRPr="001D1B3C" w:rsidRDefault="00BA428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46748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8E5D1EE" w:rsidR="005D6E86" w:rsidRPr="001D1B3C" w:rsidRDefault="005024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3C773E7A" w:rsidR="00197E4E" w:rsidRPr="00AD1717" w:rsidRDefault="00312F95" w:rsidP="00AD171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D1717">
              <w:rPr>
                <w:rFonts w:ascii="Arial" w:hAnsi="Arial" w:cs="Arial"/>
              </w:rPr>
              <w:t>08:20</w:t>
            </w:r>
            <w:r w:rsidR="00D62F61" w:rsidRPr="00AD1717">
              <w:rPr>
                <w:rFonts w:ascii="Arial" w:hAnsi="Arial" w:cs="Arial"/>
              </w:rPr>
              <w:t xml:space="preserve"> /</w:t>
            </w:r>
            <w:r w:rsidR="009E1FF6" w:rsidRPr="00AD1717">
              <w:rPr>
                <w:rFonts w:ascii="Arial" w:hAnsi="Arial" w:cs="Arial"/>
              </w:rPr>
              <w:t xml:space="preserve"> </w:t>
            </w:r>
            <w:r w:rsidR="00466808" w:rsidRPr="00AD1717">
              <w:rPr>
                <w:rFonts w:ascii="Arial" w:hAnsi="Arial" w:cs="Arial"/>
              </w:rPr>
              <w:t>09</w:t>
            </w:r>
            <w:r w:rsidR="00D62F61" w:rsidRPr="00AD1717">
              <w:rPr>
                <w:rFonts w:ascii="Arial" w:hAnsi="Arial" w:cs="Arial"/>
              </w:rPr>
              <w:t>:</w:t>
            </w:r>
            <w:r w:rsidR="00FB141A" w:rsidRPr="00AD1717">
              <w:rPr>
                <w:rFonts w:ascii="Arial" w:hAnsi="Arial" w:cs="Arial"/>
              </w:rPr>
              <w:t>5</w:t>
            </w:r>
            <w:r w:rsidR="00522FA5" w:rsidRPr="00AD1717">
              <w:rPr>
                <w:rFonts w:ascii="Arial" w:hAnsi="Arial" w:cs="Arial"/>
              </w:rPr>
              <w:t>0</w:t>
            </w:r>
            <w:r w:rsidR="00D62F61" w:rsidRPr="00AD1717">
              <w:rPr>
                <w:rFonts w:ascii="Arial" w:hAnsi="Arial" w:cs="Arial"/>
              </w:rPr>
              <w:t xml:space="preserve">: </w:t>
            </w:r>
            <w:r w:rsidR="00785B05" w:rsidRPr="00AD1717">
              <w:rPr>
                <w:rFonts w:ascii="Arial" w:hAnsi="Arial" w:cs="Arial"/>
              </w:rPr>
              <w:t xml:space="preserve">Continuato documentazione implementazione: </w:t>
            </w:r>
            <w:r w:rsidR="00AD1717" w:rsidRPr="00AD1717">
              <w:rPr>
                <w:rFonts w:ascii="Arial" w:hAnsi="Arial" w:cs="Arial"/>
              </w:rPr>
              <w:t>Gestione ritardi</w:t>
            </w:r>
            <w:r w:rsidR="00785B05" w:rsidRPr="00AD1717">
              <w:rPr>
                <w:rFonts w:ascii="Arial" w:hAnsi="Arial" w:cs="Arial"/>
              </w:rPr>
              <w:t xml:space="preserve">, </w:t>
            </w:r>
            <w:r w:rsidR="00AD1717" w:rsidRPr="00AD1717">
              <w:rPr>
                <w:rFonts w:ascii="Arial" w:hAnsi="Arial" w:cs="Arial"/>
              </w:rPr>
              <w:t>Gestione congedi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0044B6FA" w14:textId="5DCA9A82" w:rsidR="00AD1717" w:rsidRPr="00AD1717" w:rsidRDefault="00A619C7" w:rsidP="00AD171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D1717">
              <w:rPr>
                <w:rFonts w:ascii="Arial" w:hAnsi="Arial" w:cs="Arial"/>
              </w:rPr>
              <w:t>10:05 / 1</w:t>
            </w:r>
            <w:r w:rsidR="00B03F2A" w:rsidRPr="00AD1717">
              <w:rPr>
                <w:rFonts w:ascii="Arial" w:hAnsi="Arial" w:cs="Arial"/>
              </w:rPr>
              <w:t>1</w:t>
            </w:r>
            <w:r w:rsidRPr="00AD1717">
              <w:rPr>
                <w:rFonts w:ascii="Arial" w:hAnsi="Arial" w:cs="Arial"/>
              </w:rPr>
              <w:t>:</w:t>
            </w:r>
            <w:r w:rsidR="00B03F2A" w:rsidRPr="00AD1717">
              <w:rPr>
                <w:rFonts w:ascii="Arial" w:hAnsi="Arial" w:cs="Arial"/>
              </w:rPr>
              <w:t>35</w:t>
            </w:r>
            <w:r w:rsidRPr="00AD1717">
              <w:rPr>
                <w:rFonts w:ascii="Arial" w:hAnsi="Arial" w:cs="Arial"/>
              </w:rPr>
              <w:t xml:space="preserve">: </w:t>
            </w:r>
            <w:r w:rsidR="00785B05" w:rsidRPr="00AD1717">
              <w:rPr>
                <w:rFonts w:ascii="Arial" w:hAnsi="Arial" w:cs="Arial"/>
              </w:rPr>
              <w:t xml:space="preserve">Documentazione implementazione </w:t>
            </w:r>
            <w:r w:rsidR="00AD1717" w:rsidRPr="00AD1717">
              <w:rPr>
                <w:rFonts w:ascii="Arial" w:hAnsi="Arial" w:cs="Arial"/>
              </w:rPr>
              <w:t>Invio email e notifiche interne, Report mensili</w:t>
            </w:r>
          </w:p>
          <w:p w14:paraId="18832647" w14:textId="672C3809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12AC426F" w14:textId="275C762E" w:rsidR="00AE152F" w:rsidRPr="00AD1717" w:rsidRDefault="0050247A" w:rsidP="00AD1717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785B05" w:rsidRPr="00785B05">
              <w:rPr>
                <w:rFonts w:ascii="Arial" w:hAnsi="Arial" w:cs="Arial"/>
              </w:rPr>
              <w:t>Documentazione implementazione</w:t>
            </w:r>
            <w:r w:rsidR="00785B05">
              <w:rPr>
                <w:rFonts w:ascii="Arial" w:hAnsi="Arial" w:cs="Arial"/>
              </w:rPr>
              <w:t xml:space="preserve"> </w:t>
            </w:r>
            <w:r w:rsidR="00785B05" w:rsidRPr="00785B05">
              <w:rPr>
                <w:rFonts w:ascii="Arial" w:hAnsi="Arial" w:cs="Arial"/>
              </w:rPr>
              <w:t>Firma tutore tramite token</w:t>
            </w:r>
            <w:r w:rsidR="00AD1717">
              <w:rPr>
                <w:rFonts w:ascii="Arial" w:hAnsi="Arial" w:cs="Arial"/>
              </w:rPr>
              <w:t xml:space="preserve">, </w:t>
            </w:r>
            <w:r w:rsidR="00AD1717" w:rsidRPr="00AD1717">
              <w:rPr>
                <w:rFonts w:ascii="Arial" w:hAnsi="Arial" w:cs="Arial"/>
              </w:rPr>
              <w:t>Archiviazione documenti per studente</w:t>
            </w:r>
          </w:p>
          <w:p w14:paraId="2BFD65C0" w14:textId="77777777" w:rsidR="00393C09" w:rsidRPr="0050247A" w:rsidRDefault="00393C09" w:rsidP="00393C09">
            <w:pPr>
              <w:pStyle w:val="Paragrafoelenco"/>
              <w:rPr>
                <w:rFonts w:ascii="Arial" w:hAnsi="Arial" w:cs="Arial"/>
              </w:rPr>
            </w:pPr>
          </w:p>
          <w:p w14:paraId="7A54A530" w14:textId="50FCBB36" w:rsidR="0050247A" w:rsidRPr="00785B05" w:rsidRDefault="0050247A" w:rsidP="00785B0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785B05">
              <w:rPr>
                <w:rFonts w:ascii="Arial" w:hAnsi="Arial" w:cs="Arial"/>
              </w:rPr>
              <w:t xml:space="preserve">14:00 / 15:45: </w:t>
            </w:r>
            <w:r w:rsidR="00124183">
              <w:rPr>
                <w:rFonts w:ascii="Arial" w:hAnsi="Arial" w:cs="Arial"/>
              </w:rPr>
              <w:t>Aggiunta possibilità di export dal profilo utente delle sue assenze, deploy del sito su docker</w:t>
            </w: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C4721D" w:rsidR="00F02A62" w:rsidRPr="00BA4289" w:rsidRDefault="00F02A62" w:rsidP="00BA4289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65274A65" w14:textId="77777777" w:rsidR="008F504A" w:rsidRDefault="00BA4289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documentazione implementazione </w:t>
            </w:r>
          </w:p>
          <w:p w14:paraId="7625903A" w14:textId="35C557BC" w:rsidR="006E1A36" w:rsidRPr="007D308C" w:rsidRDefault="006E1A36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scritte delle motivazioni delle modifiche correttamente e lasciare solo (facoltativa) nelle approvazioni di assenza normale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21121" w14:textId="77777777" w:rsidR="00703AF4" w:rsidRDefault="00703AF4" w:rsidP="00DC1A1A">
      <w:pPr>
        <w:spacing w:after="0" w:line="240" w:lineRule="auto"/>
      </w:pPr>
      <w:r>
        <w:separator/>
      </w:r>
    </w:p>
    <w:p w14:paraId="4C27F275" w14:textId="77777777" w:rsidR="00703AF4" w:rsidRDefault="00703AF4"/>
    <w:p w14:paraId="338D59AE" w14:textId="77777777" w:rsidR="00703AF4" w:rsidRDefault="00703AF4" w:rsidP="00454290"/>
  </w:endnote>
  <w:endnote w:type="continuationSeparator" w:id="0">
    <w:p w14:paraId="7BC01681" w14:textId="77777777" w:rsidR="00703AF4" w:rsidRDefault="00703AF4" w:rsidP="00DC1A1A">
      <w:pPr>
        <w:spacing w:after="0" w:line="240" w:lineRule="auto"/>
      </w:pPr>
      <w:r>
        <w:continuationSeparator/>
      </w:r>
    </w:p>
    <w:p w14:paraId="132C3D6A" w14:textId="77777777" w:rsidR="00703AF4" w:rsidRDefault="00703AF4"/>
    <w:p w14:paraId="233CCA60" w14:textId="77777777" w:rsidR="00703AF4" w:rsidRDefault="00703AF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07D6C" w14:textId="77777777" w:rsidR="00703AF4" w:rsidRDefault="00703AF4" w:rsidP="00DC1A1A">
      <w:pPr>
        <w:spacing w:after="0" w:line="240" w:lineRule="auto"/>
      </w:pPr>
      <w:r>
        <w:separator/>
      </w:r>
    </w:p>
    <w:p w14:paraId="70389417" w14:textId="77777777" w:rsidR="00703AF4" w:rsidRDefault="00703AF4"/>
    <w:p w14:paraId="459619DC" w14:textId="77777777" w:rsidR="00703AF4" w:rsidRDefault="00703AF4" w:rsidP="00454290"/>
  </w:footnote>
  <w:footnote w:type="continuationSeparator" w:id="0">
    <w:p w14:paraId="63658A06" w14:textId="77777777" w:rsidR="00703AF4" w:rsidRDefault="00703AF4" w:rsidP="00DC1A1A">
      <w:pPr>
        <w:spacing w:after="0" w:line="240" w:lineRule="auto"/>
      </w:pPr>
      <w:r>
        <w:continuationSeparator/>
      </w:r>
    </w:p>
    <w:p w14:paraId="496D06BC" w14:textId="77777777" w:rsidR="00703AF4" w:rsidRDefault="00703AF4"/>
    <w:p w14:paraId="76A82C1E" w14:textId="77777777" w:rsidR="00703AF4" w:rsidRDefault="00703AF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72AB1"/>
    <w:rsid w:val="003A5895"/>
    <w:rsid w:val="003B10C7"/>
    <w:rsid w:val="003B3A61"/>
    <w:rsid w:val="00415602"/>
    <w:rsid w:val="00442DE7"/>
    <w:rsid w:val="0048630B"/>
    <w:rsid w:val="00491154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2179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142</cp:revision>
  <cp:lastPrinted>2017-03-29T10:57:00Z</cp:lastPrinted>
  <dcterms:created xsi:type="dcterms:W3CDTF">2026-01-28T07:21:00Z</dcterms:created>
  <dcterms:modified xsi:type="dcterms:W3CDTF">2026-04-15T13:37:00Z</dcterms:modified>
</cp:coreProperties>
</file>