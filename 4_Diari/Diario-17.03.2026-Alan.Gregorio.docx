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502FA8B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15869">
              <w:rPr>
                <w:rFonts w:ascii="Arial" w:hAnsi="Arial" w:cs="Arial"/>
              </w:rPr>
              <w:t>7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0723BA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67A1B26" w:rsidR="005D6E86" w:rsidRPr="001D1B3C" w:rsidRDefault="005E737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5E737D">
        <w:trPr>
          <w:trHeight w:val="1782"/>
        </w:trPr>
        <w:tc>
          <w:tcPr>
            <w:tcW w:w="9854" w:type="dxa"/>
          </w:tcPr>
          <w:p w14:paraId="6364DB06" w14:textId="6AC4CF46" w:rsidR="005E18D3" w:rsidRP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D15869">
              <w:rPr>
                <w:rFonts w:ascii="Arial" w:hAnsi="Arial" w:cs="Arial"/>
              </w:rPr>
              <w:t xml:space="preserve">Ho finito di sistemare l’impaginazione con il report cioè che informazioni servono </w:t>
            </w:r>
            <w:r w:rsidR="00512E2C">
              <w:rPr>
                <w:rFonts w:ascii="Arial" w:hAnsi="Arial" w:cs="Arial"/>
              </w:rPr>
              <w:t>all’interno</w:t>
            </w:r>
            <w:r w:rsidR="00D15869">
              <w:rPr>
                <w:rFonts w:ascii="Arial" w:hAnsi="Arial" w:cs="Arial"/>
              </w:rPr>
              <w:t xml:space="preserve"> e come visualizzarle.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34D4D7BE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6E77D6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:</w:t>
            </w:r>
            <w:r w:rsidR="006E77D6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: </w:t>
            </w:r>
            <w:r w:rsidR="00F40BE9">
              <w:rPr>
                <w:rFonts w:ascii="Arial" w:hAnsi="Arial" w:cs="Arial"/>
              </w:rPr>
              <w:t xml:space="preserve">Ho creato le pagina per la visualizzazione e la gestione dei </w:t>
            </w:r>
            <w:r w:rsidR="006E77D6">
              <w:rPr>
                <w:rFonts w:ascii="Arial" w:hAnsi="Arial" w:cs="Arial"/>
              </w:rPr>
              <w:t>report,</w:t>
            </w:r>
            <w:r w:rsidR="00F40BE9">
              <w:rPr>
                <w:rFonts w:ascii="Arial" w:hAnsi="Arial" w:cs="Arial"/>
              </w:rPr>
              <w:t xml:space="preserve"> come la visualizzazione in dashboard del docente con anche la pagina dedicata per ogni report, e la pagina per il caricamento e la gestione dei report per gli studenti. </w:t>
            </w:r>
            <w:r w:rsidR="005E737D">
              <w:rPr>
                <w:rFonts w:ascii="Arial" w:hAnsi="Arial" w:cs="Arial"/>
              </w:rPr>
              <w:t xml:space="preserve"> </w:t>
            </w:r>
          </w:p>
          <w:p w14:paraId="6FB60095" w14:textId="77777777" w:rsidR="00260D94" w:rsidRPr="00260D94" w:rsidRDefault="00260D94" w:rsidP="00260D94">
            <w:pPr>
              <w:pStyle w:val="Paragrafoelenco"/>
              <w:rPr>
                <w:rFonts w:ascii="Arial" w:hAnsi="Arial" w:cs="Arial"/>
              </w:rPr>
            </w:pPr>
          </w:p>
          <w:p w14:paraId="0FB361A7" w14:textId="7BA0386E" w:rsidR="00260D94" w:rsidRDefault="00260D94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14:15 – 15:45: </w:t>
            </w:r>
            <w:r w:rsidR="00000560">
              <w:rPr>
                <w:rFonts w:ascii="Arial" w:hAnsi="Arial" w:cs="Arial"/>
              </w:rPr>
              <w:t>Controllato il flusso del report per trovare problemi o errori che ho lasciato in giro</w:t>
            </w:r>
          </w:p>
          <w:p w14:paraId="3BDFF3E9" w14:textId="1BA9F3E8" w:rsidR="00227E26" w:rsidRPr="002D56E5" w:rsidRDefault="00227E26" w:rsidP="002D56E5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1889E8D9" w:rsidR="007A6011" w:rsidRPr="00D15869" w:rsidRDefault="00D15869" w:rsidP="00D1586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se fare i report anche hai maggiorenni.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36A3506" w:rsidR="00260D94" w:rsidRPr="00581BF5" w:rsidRDefault="00000560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di nuovo tutti i flussi e iniziare a sistemare le ui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6DFFB7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3F1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6E53481" w14:textId="77777777" w:rsidR="005E18D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42920E85" w14:textId="6C9ACB51" w:rsidR="00057677" w:rsidRDefault="00000560" w:rsidP="00872C0D">
      <w:pPr>
        <w:pStyle w:val="Nessunaspaziatura"/>
        <w:rPr>
          <w:rFonts w:ascii="Arial" w:hAnsi="Arial" w:cs="Arial"/>
        </w:rPr>
      </w:pPr>
      <w:r w:rsidRPr="00000560">
        <w:rPr>
          <w:rFonts w:ascii="Arial" w:hAnsi="Arial" w:cs="Arial"/>
        </w:rPr>
        <w:t>ora controllami il flusso dei report per dirmi se ci sono dei problemi</w:t>
      </w:r>
    </w:p>
    <w:p w14:paraId="5AF3C33C" w14:textId="77777777" w:rsidR="00000560" w:rsidRPr="00872C0D" w:rsidRDefault="00000560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55680AF" w14:textId="77777777" w:rsidR="00000560" w:rsidRPr="00000560" w:rsidRDefault="00000560" w:rsidP="00000560">
          <w:pPr>
            <w:pStyle w:val="Nessunaspaziatura"/>
            <w:rPr>
              <w:rFonts w:ascii="Arial" w:hAnsi="Arial" w:cs="Arial"/>
            </w:rPr>
          </w:pPr>
          <w:r w:rsidRPr="00000560">
            <w:rPr>
              <w:rFonts w:ascii="Arial" w:hAnsi="Arial" w:cs="Arial"/>
              <w:b/>
              <w:bCs/>
            </w:rPr>
            <w:t>Problemi trovati</w:t>
          </w:r>
        </w:p>
        <w:p w14:paraId="4293B49B" w14:textId="77777777" w:rsidR="00000560" w:rsidRPr="00000560" w:rsidRDefault="00000560" w:rsidP="00000560">
          <w:pPr>
            <w:pStyle w:val="Nessunaspaziatura"/>
            <w:numPr>
              <w:ilvl w:val="0"/>
              <w:numId w:val="27"/>
            </w:numPr>
            <w:rPr>
              <w:rFonts w:ascii="Arial" w:hAnsi="Arial" w:cs="Arial"/>
            </w:rPr>
          </w:pPr>
          <w:r w:rsidRPr="00000560">
            <w:rPr>
              <w:rFonts w:ascii="Arial" w:hAnsi="Arial" w:cs="Arial"/>
            </w:rPr>
            <w:t>[P1] Se il PDF originale risulta mancante su disco, il flusso non si auto-ripara: il download va in 404 e la rigenerazione periodica può saltare il report se system_pdf_path è valorizzato ma il file fisico non esiste.</w:t>
          </w:r>
          <w:r w:rsidRPr="00000560">
            <w:rPr>
              <w:rFonts w:ascii="Arial" w:hAnsi="Arial" w:cs="Arial"/>
            </w:rPr>
            <w:br/>
            <w:t>Riferimenti: </w:t>
          </w:r>
          <w:hyperlink r:id="rId8" w:tgtFrame="_blank" w:history="1">
            <w:r w:rsidRPr="00000560">
              <w:rPr>
                <w:rStyle w:val="Collegamentoipertestuale"/>
                <w:rFonts w:ascii="Arial" w:hAnsi="Arial" w:cs="Arial"/>
              </w:rPr>
              <w:t>MonthlyReportService.php</w:t>
            </w:r>
          </w:hyperlink>
          <w:r w:rsidRPr="00000560">
            <w:rPr>
              <w:rFonts w:ascii="Arial" w:hAnsi="Arial" w:cs="Arial"/>
            </w:rPr>
            <w:t>:95, </w:t>
          </w:r>
          <w:hyperlink r:id="rId9" w:tgtFrame="_blank" w:history="1">
            <w:r w:rsidRPr="00000560">
              <w:rPr>
                <w:rStyle w:val="Collegamentoipertestuale"/>
                <w:rFonts w:ascii="Arial" w:hAnsi="Arial" w:cs="Arial"/>
              </w:rPr>
              <w:t>MonthlyReportService.php</w:t>
            </w:r>
          </w:hyperlink>
          <w:r w:rsidRPr="00000560">
            <w:rPr>
              <w:rFonts w:ascii="Arial" w:hAnsi="Arial" w:cs="Arial"/>
            </w:rPr>
            <w:t>:110, </w:t>
          </w:r>
          <w:hyperlink r:id="rId10" w:tgtFrame="_blank" w:history="1">
            <w:r w:rsidRPr="00000560">
              <w:rPr>
                <w:rStyle w:val="Collegamentoipertestuale"/>
                <w:rFonts w:ascii="Arial" w:hAnsi="Arial" w:cs="Arial"/>
              </w:rPr>
              <w:t>StudentMonthlyReportController.php</w:t>
            </w:r>
          </w:hyperlink>
          <w:r w:rsidRPr="00000560">
            <w:rPr>
              <w:rFonts w:ascii="Arial" w:hAnsi="Arial" w:cs="Arial"/>
            </w:rPr>
            <w:t>:66, </w:t>
          </w:r>
          <w:hyperlink r:id="rId11" w:tgtFrame="_blank" w:history="1">
            <w:r w:rsidRPr="00000560">
              <w:rPr>
                <w:rStyle w:val="Collegamentoipertestuale"/>
                <w:rFonts w:ascii="Arial" w:hAnsi="Arial" w:cs="Arial"/>
              </w:rPr>
              <w:t>TeacherMonthlyReportController.php</w:t>
            </w:r>
          </w:hyperlink>
          <w:r w:rsidRPr="00000560">
            <w:rPr>
              <w:rFonts w:ascii="Arial" w:hAnsi="Arial" w:cs="Arial"/>
            </w:rPr>
            <w:t>:103</w:t>
          </w:r>
        </w:p>
        <w:p w14:paraId="378481E4" w14:textId="77777777" w:rsidR="00000560" w:rsidRPr="00000560" w:rsidRDefault="00000560" w:rsidP="00000560">
          <w:pPr>
            <w:pStyle w:val="Nessunaspaziatura"/>
            <w:numPr>
              <w:ilvl w:val="0"/>
              <w:numId w:val="27"/>
            </w:numPr>
            <w:rPr>
              <w:rFonts w:ascii="Arial" w:hAnsi="Arial" w:cs="Arial"/>
            </w:rPr>
          </w:pPr>
          <w:r w:rsidRPr="00000560">
            <w:rPr>
              <w:rFonts w:ascii="Arial" w:hAnsi="Arial" w:cs="Arial"/>
            </w:rPr>
            <w:t>[P2] Il nome allegato email usa monthLabel() con formato m/Y, quindi include / (es. report-mensile-03/2026.pdf), che può causare filename non valido o comportamento ambiguo in alcuni client mail/filesystem.</w:t>
          </w:r>
          <w:r w:rsidRPr="00000560">
            <w:rPr>
              <w:rFonts w:ascii="Arial" w:hAnsi="Arial" w:cs="Arial"/>
            </w:rPr>
            <w:br/>
            <w:t>Riferimenti: </w:t>
          </w:r>
          <w:hyperlink r:id="rId12" w:tgtFrame="_blank" w:history="1">
            <w:r w:rsidRPr="00000560">
              <w:rPr>
                <w:rStyle w:val="Collegamentoipertestuale"/>
                <w:rFonts w:ascii="Arial" w:hAnsi="Arial" w:cs="Arial"/>
              </w:rPr>
              <w:t>MonthlyReportMail.php</w:t>
            </w:r>
          </w:hyperlink>
          <w:r w:rsidRPr="00000560">
            <w:rPr>
              <w:rFonts w:ascii="Arial" w:hAnsi="Arial" w:cs="Arial"/>
            </w:rPr>
            <w:t>:60, </w:t>
          </w:r>
          <w:hyperlink r:id="rId13" w:tgtFrame="_blank" w:history="1">
            <w:r w:rsidRPr="00000560">
              <w:rPr>
                <w:rStyle w:val="Collegamentoipertestuale"/>
                <w:rFonts w:ascii="Arial" w:hAnsi="Arial" w:cs="Arial"/>
              </w:rPr>
              <w:t>MonthlyReport.php</w:t>
            </w:r>
          </w:hyperlink>
          <w:r w:rsidRPr="00000560">
            <w:rPr>
              <w:rFonts w:ascii="Arial" w:hAnsi="Arial" w:cs="Arial"/>
            </w:rPr>
            <w:t>:127</w:t>
          </w:r>
        </w:p>
        <w:p w14:paraId="4C646CEA" w14:textId="7177CAA9" w:rsidR="00057677" w:rsidRDefault="00000000" w:rsidP="003C3F1B">
          <w:pPr>
            <w:pStyle w:val="Nessunaspaziatura"/>
            <w:rPr>
              <w:rFonts w:ascii="Arial" w:hAnsi="Arial" w:cs="Arial"/>
            </w:rPr>
          </w:pPr>
        </w:p>
      </w:sdtContent>
    </w:sdt>
    <w:p w14:paraId="655D6392" w14:textId="0667911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056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31B29D7C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4AF0968" w:rsidR="00624F63" w:rsidRPr="001D1B3C" w:rsidRDefault="00057677" w:rsidP="00057677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000560">
            <w:rPr>
              <w:rFonts w:ascii="Arial" w:hAnsi="Arial" w:cs="Arial"/>
            </w:rPr>
            <w:t>controllato a mano</w:t>
          </w:r>
        </w:p>
      </w:sdtContent>
    </w:sdt>
    <w:sectPr w:rsidR="00624F63" w:rsidRPr="001D1B3C" w:rsidSect="00183D28">
      <w:headerReference w:type="default" r:id="rId14"/>
      <w:footerReference w:type="default" r:id="rId15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F6A9F" w14:textId="77777777" w:rsidR="00D909F5" w:rsidRDefault="00D909F5" w:rsidP="00DC1A1A">
      <w:pPr>
        <w:spacing w:after="0" w:line="240" w:lineRule="auto"/>
      </w:pPr>
      <w:r>
        <w:separator/>
      </w:r>
    </w:p>
    <w:p w14:paraId="5A0A01F8" w14:textId="77777777" w:rsidR="00D909F5" w:rsidRDefault="00D909F5"/>
    <w:p w14:paraId="4CFA6760" w14:textId="77777777" w:rsidR="00D909F5" w:rsidRDefault="00D909F5" w:rsidP="00454290"/>
  </w:endnote>
  <w:endnote w:type="continuationSeparator" w:id="0">
    <w:p w14:paraId="28F3AE20" w14:textId="77777777" w:rsidR="00D909F5" w:rsidRDefault="00D909F5" w:rsidP="00DC1A1A">
      <w:pPr>
        <w:spacing w:after="0" w:line="240" w:lineRule="auto"/>
      </w:pPr>
      <w:r>
        <w:continuationSeparator/>
      </w:r>
    </w:p>
    <w:p w14:paraId="276BC9B5" w14:textId="77777777" w:rsidR="00D909F5" w:rsidRDefault="00D909F5"/>
    <w:p w14:paraId="6D25F48D" w14:textId="77777777" w:rsidR="00D909F5" w:rsidRDefault="00D909F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0D310" w14:textId="77777777" w:rsidR="00D909F5" w:rsidRDefault="00D909F5" w:rsidP="00DC1A1A">
      <w:pPr>
        <w:spacing w:after="0" w:line="240" w:lineRule="auto"/>
      </w:pPr>
      <w:r>
        <w:separator/>
      </w:r>
    </w:p>
    <w:p w14:paraId="784DCEBF" w14:textId="77777777" w:rsidR="00D909F5" w:rsidRDefault="00D909F5"/>
    <w:p w14:paraId="5C016F98" w14:textId="77777777" w:rsidR="00D909F5" w:rsidRDefault="00D909F5" w:rsidP="00454290"/>
  </w:footnote>
  <w:footnote w:type="continuationSeparator" w:id="0">
    <w:p w14:paraId="5F75240C" w14:textId="77777777" w:rsidR="00D909F5" w:rsidRDefault="00D909F5" w:rsidP="00DC1A1A">
      <w:pPr>
        <w:spacing w:after="0" w:line="240" w:lineRule="auto"/>
      </w:pPr>
      <w:r>
        <w:continuationSeparator/>
      </w:r>
    </w:p>
    <w:p w14:paraId="2BF4D938" w14:textId="77777777" w:rsidR="00D909F5" w:rsidRDefault="00D909F5"/>
    <w:p w14:paraId="6B3E12A8" w14:textId="77777777" w:rsidR="00D909F5" w:rsidRDefault="00D909F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81180"/>
    <w:multiLevelType w:val="multilevel"/>
    <w:tmpl w:val="F94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1"/>
  </w:num>
  <w:num w:numId="2" w16cid:durableId="1967395049">
    <w:abstractNumId w:val="18"/>
  </w:num>
  <w:num w:numId="3" w16cid:durableId="560798018">
    <w:abstractNumId w:val="22"/>
  </w:num>
  <w:num w:numId="4" w16cid:durableId="456266356">
    <w:abstractNumId w:val="8"/>
  </w:num>
  <w:num w:numId="5" w16cid:durableId="1952517828">
    <w:abstractNumId w:val="25"/>
  </w:num>
  <w:num w:numId="6" w16cid:durableId="482088381">
    <w:abstractNumId w:val="4"/>
  </w:num>
  <w:num w:numId="7" w16cid:durableId="1543905248">
    <w:abstractNumId w:val="23"/>
  </w:num>
  <w:num w:numId="8" w16cid:durableId="1594119998">
    <w:abstractNumId w:val="14"/>
  </w:num>
  <w:num w:numId="9" w16cid:durableId="849562418">
    <w:abstractNumId w:val="9"/>
  </w:num>
  <w:num w:numId="10" w16cid:durableId="1199708427">
    <w:abstractNumId w:val="12"/>
  </w:num>
  <w:num w:numId="11" w16cid:durableId="1046024604">
    <w:abstractNumId w:val="20"/>
  </w:num>
  <w:num w:numId="12" w16cid:durableId="1521582063">
    <w:abstractNumId w:val="3"/>
  </w:num>
  <w:num w:numId="13" w16cid:durableId="1400208319">
    <w:abstractNumId w:val="7"/>
  </w:num>
  <w:num w:numId="14" w16cid:durableId="1121418896">
    <w:abstractNumId w:val="16"/>
  </w:num>
  <w:num w:numId="15" w16cid:durableId="198932241">
    <w:abstractNumId w:val="10"/>
  </w:num>
  <w:num w:numId="16" w16cid:durableId="419378984">
    <w:abstractNumId w:val="17"/>
  </w:num>
  <w:num w:numId="17" w16cid:durableId="1159079366">
    <w:abstractNumId w:val="26"/>
  </w:num>
  <w:num w:numId="18" w16cid:durableId="495001252">
    <w:abstractNumId w:val="15"/>
  </w:num>
  <w:num w:numId="19" w16cid:durableId="289753360">
    <w:abstractNumId w:val="24"/>
  </w:num>
  <w:num w:numId="20" w16cid:durableId="657273719">
    <w:abstractNumId w:val="6"/>
  </w:num>
  <w:num w:numId="21" w16cid:durableId="1527209842">
    <w:abstractNumId w:val="2"/>
  </w:num>
  <w:num w:numId="22" w16cid:durableId="924920423">
    <w:abstractNumId w:val="13"/>
  </w:num>
  <w:num w:numId="23" w16cid:durableId="868221264">
    <w:abstractNumId w:val="11"/>
  </w:num>
  <w:num w:numId="24" w16cid:durableId="703672942">
    <w:abstractNumId w:val="1"/>
  </w:num>
  <w:num w:numId="25" w16cid:durableId="1950818158">
    <w:abstractNumId w:val="19"/>
  </w:num>
  <w:num w:numId="26" w16cid:durableId="1858812904">
    <w:abstractNumId w:val="0"/>
  </w:num>
  <w:num w:numId="27" w16cid:durableId="565648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0560"/>
    <w:rsid w:val="000067D0"/>
    <w:rsid w:val="00015471"/>
    <w:rsid w:val="000158A6"/>
    <w:rsid w:val="0002445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57677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61C8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41DE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1E87"/>
    <w:rsid w:val="00254347"/>
    <w:rsid w:val="00254A22"/>
    <w:rsid w:val="0025788A"/>
    <w:rsid w:val="00257CD9"/>
    <w:rsid w:val="002600D9"/>
    <w:rsid w:val="00260D94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6E5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057E0"/>
    <w:rsid w:val="00310225"/>
    <w:rsid w:val="00310B01"/>
    <w:rsid w:val="00312F95"/>
    <w:rsid w:val="00317966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4DA7"/>
    <w:rsid w:val="003B5325"/>
    <w:rsid w:val="003B591B"/>
    <w:rsid w:val="003B6FDD"/>
    <w:rsid w:val="003B77EB"/>
    <w:rsid w:val="003C06BA"/>
    <w:rsid w:val="003C1500"/>
    <w:rsid w:val="003C32F1"/>
    <w:rsid w:val="003C3F1B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065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2E2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5B2E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37D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96689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E77D6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1866"/>
    <w:rsid w:val="007941FC"/>
    <w:rsid w:val="007943E6"/>
    <w:rsid w:val="00794C38"/>
    <w:rsid w:val="00796F46"/>
    <w:rsid w:val="00797A0A"/>
    <w:rsid w:val="007A06FF"/>
    <w:rsid w:val="007A3284"/>
    <w:rsid w:val="007A3C1F"/>
    <w:rsid w:val="007A601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38B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87CFD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27A63"/>
    <w:rsid w:val="0093085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67E30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3943"/>
    <w:rsid w:val="009B59BB"/>
    <w:rsid w:val="009C0ED4"/>
    <w:rsid w:val="009C2A31"/>
    <w:rsid w:val="009C4E09"/>
    <w:rsid w:val="009C7364"/>
    <w:rsid w:val="009D03E8"/>
    <w:rsid w:val="009D25BE"/>
    <w:rsid w:val="009E04C6"/>
    <w:rsid w:val="009E1293"/>
    <w:rsid w:val="009E1FF6"/>
    <w:rsid w:val="009E5941"/>
    <w:rsid w:val="009E5A2A"/>
    <w:rsid w:val="009F1B05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5B1A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06A4"/>
    <w:rsid w:val="00D01663"/>
    <w:rsid w:val="00D01737"/>
    <w:rsid w:val="00D11257"/>
    <w:rsid w:val="00D11DD1"/>
    <w:rsid w:val="00D126C6"/>
    <w:rsid w:val="00D138B0"/>
    <w:rsid w:val="00D146F4"/>
    <w:rsid w:val="00D14E79"/>
    <w:rsid w:val="00D1586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09F5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E79A5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0BE9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2E15"/>
    <w:rsid w:val="00FF32FF"/>
    <w:rsid w:val="00FF6067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E60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606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606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60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6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-/index.html?hostId=local" TargetMode="External"/><Relationship Id="rId13" Type="http://schemas.openxmlformats.org/officeDocument/2006/relationships/hyperlink" Target="app://-/index.html?hostId=loca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app://-/index.html?hostId=local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pp://-/index.html?hostId=loc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app://-/index.html?hostId=local" TargetMode="External"/><Relationship Id="rId4" Type="http://schemas.openxmlformats.org/officeDocument/2006/relationships/settings" Target="settings.xml"/><Relationship Id="rId9" Type="http://schemas.openxmlformats.org/officeDocument/2006/relationships/hyperlink" Target="app://-/index.html?hostId=local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51E87"/>
    <w:rsid w:val="00277EF0"/>
    <w:rsid w:val="00285241"/>
    <w:rsid w:val="002B6427"/>
    <w:rsid w:val="00317966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659CA"/>
    <w:rsid w:val="00791A87"/>
    <w:rsid w:val="007F4556"/>
    <w:rsid w:val="0080736A"/>
    <w:rsid w:val="008138E8"/>
    <w:rsid w:val="008221CD"/>
    <w:rsid w:val="008304F2"/>
    <w:rsid w:val="00844B6D"/>
    <w:rsid w:val="00887CFD"/>
    <w:rsid w:val="008B156D"/>
    <w:rsid w:val="008C215B"/>
    <w:rsid w:val="00903DC3"/>
    <w:rsid w:val="0090521C"/>
    <w:rsid w:val="00913235"/>
    <w:rsid w:val="00914894"/>
    <w:rsid w:val="00967E30"/>
    <w:rsid w:val="00987925"/>
    <w:rsid w:val="009A1968"/>
    <w:rsid w:val="009A40B4"/>
    <w:rsid w:val="00A04185"/>
    <w:rsid w:val="00A32112"/>
    <w:rsid w:val="00A41CBF"/>
    <w:rsid w:val="00AB4C13"/>
    <w:rsid w:val="00AE4C81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A385B"/>
    <w:rsid w:val="00EC5A06"/>
    <w:rsid w:val="00EE79A5"/>
    <w:rsid w:val="00EF3F03"/>
    <w:rsid w:val="00F76622"/>
    <w:rsid w:val="00FF2E15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2394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124</cp:revision>
  <cp:lastPrinted>2017-03-29T10:57:00Z</cp:lastPrinted>
  <dcterms:created xsi:type="dcterms:W3CDTF">2026-01-28T07:21:00Z</dcterms:created>
  <dcterms:modified xsi:type="dcterms:W3CDTF">2026-03-17T13:37:00Z</dcterms:modified>
</cp:coreProperties>
</file>