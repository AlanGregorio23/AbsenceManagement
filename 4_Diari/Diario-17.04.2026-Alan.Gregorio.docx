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2D0561A" w:rsidR="005D6E86" w:rsidRPr="001D1B3C" w:rsidRDefault="00BA428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E3DA5">
              <w:rPr>
                <w:rFonts w:ascii="Arial" w:hAnsi="Arial" w:cs="Arial"/>
              </w:rPr>
              <w:t>7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703573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F2F1CD4" w:rsidR="005D6E86" w:rsidRPr="001D1B3C" w:rsidRDefault="00EE3DA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9010C35" w14:textId="3D2117FB" w:rsidR="00197E4E" w:rsidRPr="00EE3DA5" w:rsidRDefault="00312F95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EE3DA5">
              <w:rPr>
                <w:rFonts w:ascii="Arial" w:hAnsi="Arial" w:cs="Arial"/>
              </w:rPr>
              <w:t>08:20</w:t>
            </w:r>
            <w:r w:rsidR="00D62F61" w:rsidRPr="00EE3DA5">
              <w:rPr>
                <w:rFonts w:ascii="Arial" w:hAnsi="Arial" w:cs="Arial"/>
              </w:rPr>
              <w:t xml:space="preserve"> /</w:t>
            </w:r>
            <w:r w:rsidR="009E1FF6" w:rsidRPr="00EE3DA5">
              <w:rPr>
                <w:rFonts w:ascii="Arial" w:hAnsi="Arial" w:cs="Arial"/>
              </w:rPr>
              <w:t xml:space="preserve"> </w:t>
            </w:r>
            <w:r w:rsidR="00466808" w:rsidRPr="00EE3DA5">
              <w:rPr>
                <w:rFonts w:ascii="Arial" w:hAnsi="Arial" w:cs="Arial"/>
              </w:rPr>
              <w:t>09</w:t>
            </w:r>
            <w:r w:rsidR="00D62F61" w:rsidRPr="00EE3DA5">
              <w:rPr>
                <w:rFonts w:ascii="Arial" w:hAnsi="Arial" w:cs="Arial"/>
              </w:rPr>
              <w:t>:</w:t>
            </w:r>
            <w:r w:rsidR="00FB141A" w:rsidRPr="00EE3DA5">
              <w:rPr>
                <w:rFonts w:ascii="Arial" w:hAnsi="Arial" w:cs="Arial"/>
              </w:rPr>
              <w:t>5</w:t>
            </w:r>
            <w:r w:rsidR="00522FA5" w:rsidRPr="00EE3DA5">
              <w:rPr>
                <w:rFonts w:ascii="Arial" w:hAnsi="Arial" w:cs="Arial"/>
              </w:rPr>
              <w:t>0</w:t>
            </w:r>
            <w:r w:rsidR="00D62F61" w:rsidRPr="00EE3DA5">
              <w:rPr>
                <w:rFonts w:ascii="Arial" w:hAnsi="Arial" w:cs="Arial"/>
              </w:rPr>
              <w:t xml:space="preserve">: </w:t>
            </w:r>
            <w:r w:rsidR="00785B05" w:rsidRPr="00EE3DA5">
              <w:rPr>
                <w:rFonts w:ascii="Arial" w:hAnsi="Arial" w:cs="Arial"/>
              </w:rPr>
              <w:t xml:space="preserve">Continuato documentazione implementazione: </w:t>
            </w:r>
            <w:r w:rsidR="00EE3DA5" w:rsidRPr="00EE3DA5">
              <w:rPr>
                <w:rFonts w:ascii="Arial" w:hAnsi="Arial" w:cs="Arial"/>
              </w:rPr>
              <w:t>Comandi automatici e scheduler</w:t>
            </w:r>
            <w:r w:rsidR="00EE3DA5">
              <w:rPr>
                <w:rFonts w:ascii="Arial" w:hAnsi="Arial" w:cs="Arial"/>
              </w:rPr>
              <w:t xml:space="preserve">, </w:t>
            </w:r>
            <w:r w:rsidR="00EE3DA5" w:rsidRPr="00EE3DA5">
              <w:rPr>
                <w:rFonts w:ascii="Arial" w:hAnsi="Arial" w:cs="Arial"/>
              </w:rPr>
              <w:t>Script Python di supporto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0044B6FA" w14:textId="612F4AF3" w:rsidR="00AD1717" w:rsidRPr="00EE3DA5" w:rsidRDefault="00A619C7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EE3DA5">
              <w:rPr>
                <w:rFonts w:ascii="Arial" w:hAnsi="Arial" w:cs="Arial"/>
              </w:rPr>
              <w:t>10:05 / 1</w:t>
            </w:r>
            <w:r w:rsidR="00B03F2A" w:rsidRPr="00EE3DA5">
              <w:rPr>
                <w:rFonts w:ascii="Arial" w:hAnsi="Arial" w:cs="Arial"/>
              </w:rPr>
              <w:t>1</w:t>
            </w:r>
            <w:r w:rsidRPr="00EE3DA5">
              <w:rPr>
                <w:rFonts w:ascii="Arial" w:hAnsi="Arial" w:cs="Arial"/>
              </w:rPr>
              <w:t>:</w:t>
            </w:r>
            <w:r w:rsidR="00B03F2A" w:rsidRPr="00EE3DA5">
              <w:rPr>
                <w:rFonts w:ascii="Arial" w:hAnsi="Arial" w:cs="Arial"/>
              </w:rPr>
              <w:t>35</w:t>
            </w:r>
            <w:r w:rsidRPr="00EE3DA5">
              <w:rPr>
                <w:rFonts w:ascii="Arial" w:hAnsi="Arial" w:cs="Arial"/>
              </w:rPr>
              <w:t xml:space="preserve">: </w:t>
            </w:r>
            <w:r w:rsidR="00785B05" w:rsidRPr="00EE3DA5">
              <w:rPr>
                <w:rFonts w:ascii="Arial" w:hAnsi="Arial" w:cs="Arial"/>
              </w:rPr>
              <w:t xml:space="preserve">Documentazione implementazione </w:t>
            </w:r>
            <w:r w:rsidR="00EE3DA5" w:rsidRPr="00EE3DA5">
              <w:rPr>
                <w:rFonts w:ascii="Arial" w:hAnsi="Arial" w:cs="Arial"/>
              </w:rPr>
              <w:t>Storiche operazioni e log</w:t>
            </w:r>
          </w:p>
          <w:p w14:paraId="3BDFF3E9" w14:textId="1BA9F3E8" w:rsidR="00227E26" w:rsidRPr="00EE3DA5" w:rsidRDefault="00227E26" w:rsidP="00EE3DA5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F87EFFF" w:rsidR="00F02A62" w:rsidRPr="00EE3DA5" w:rsidRDefault="00EE3DA5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EE3DA5">
              <w:rPr>
                <w:rFonts w:ascii="Arial" w:hAnsi="Arial" w:cs="Arial"/>
              </w:rPr>
              <w:t>Docker desktop non funzionante sul pc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4D3EE53" w:rsidR="00632B06" w:rsidRPr="00946748" w:rsidRDefault="00946748" w:rsidP="0094674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65274A65" w14:textId="23EE324F" w:rsidR="008F504A" w:rsidRDefault="0001770D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implementazione e iniziare i test</w:t>
            </w:r>
          </w:p>
          <w:p w14:paraId="7625903A" w14:textId="35C557BC" w:rsidR="006E1A36" w:rsidRPr="007D308C" w:rsidRDefault="006E1A36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scritte delle motivazioni delle modifiche correttamente e lasciare solo (facoltativa) nelle approvazioni di assenza normale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608131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76ABE0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4D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03B1DD91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:showingPlcHdr/>
          <w15:color w:val="C0C0C0"/>
        </w:sdtPr>
        <w:sdtEndPr>
          <w:rPr>
            <w:b/>
            <w:bCs/>
          </w:rPr>
        </w:sdtEndPr>
        <w:sdtContent>
          <w:r w:rsidR="00BA4289" w:rsidRPr="00103864">
            <w:rPr>
              <w:rStyle w:val="Testosegnaposto"/>
            </w:rPr>
            <w:t xml:space="preserve">Fare clic o toccare qui per </w:t>
          </w:r>
          <w:r w:rsidR="00BA4289">
            <w:rPr>
              <w:rStyle w:val="Testosegnaposto"/>
            </w:rPr>
            <w:t>immettere</w:t>
          </w:r>
          <w:r w:rsidR="00BA4289" w:rsidRPr="00103864">
            <w:rPr>
              <w:rStyle w:val="Testosegnaposto"/>
            </w:rPr>
            <w:t xml:space="preserve"> il testo.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02EF6AF" w14:textId="7C6D1D36" w:rsidR="00E069C6" w:rsidRPr="00E069C6" w:rsidRDefault="00E069C6" w:rsidP="00BA4289">
          <w:pPr>
            <w:pStyle w:val="Nessunaspaziatura"/>
            <w:rPr>
              <w:rFonts w:ascii="Arial" w:hAnsi="Arial" w:cs="Arial"/>
            </w:rPr>
          </w:pPr>
        </w:p>
        <w:p w14:paraId="640ED767" w14:textId="14BA6D12" w:rsidR="00B05FD8" w:rsidRPr="00A619C7" w:rsidRDefault="00000000" w:rsidP="00476A64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31728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518753B7" w:rsidR="00624F63" w:rsidRPr="001D1B3C" w:rsidRDefault="00AE152F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BD7FF" w14:textId="77777777" w:rsidR="00660924" w:rsidRDefault="00660924" w:rsidP="00DC1A1A">
      <w:pPr>
        <w:spacing w:after="0" w:line="240" w:lineRule="auto"/>
      </w:pPr>
      <w:r>
        <w:separator/>
      </w:r>
    </w:p>
    <w:p w14:paraId="0B6A233D" w14:textId="77777777" w:rsidR="00660924" w:rsidRDefault="00660924"/>
    <w:p w14:paraId="01D68739" w14:textId="77777777" w:rsidR="00660924" w:rsidRDefault="00660924" w:rsidP="00454290"/>
  </w:endnote>
  <w:endnote w:type="continuationSeparator" w:id="0">
    <w:p w14:paraId="23FAEEAF" w14:textId="77777777" w:rsidR="00660924" w:rsidRDefault="00660924" w:rsidP="00DC1A1A">
      <w:pPr>
        <w:spacing w:after="0" w:line="240" w:lineRule="auto"/>
      </w:pPr>
      <w:r>
        <w:continuationSeparator/>
      </w:r>
    </w:p>
    <w:p w14:paraId="6CA36FB6" w14:textId="77777777" w:rsidR="00660924" w:rsidRDefault="00660924"/>
    <w:p w14:paraId="5501858A" w14:textId="77777777" w:rsidR="00660924" w:rsidRDefault="00660924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9C741" w14:textId="77777777" w:rsidR="00660924" w:rsidRDefault="00660924" w:rsidP="00DC1A1A">
      <w:pPr>
        <w:spacing w:after="0" w:line="240" w:lineRule="auto"/>
      </w:pPr>
      <w:r>
        <w:separator/>
      </w:r>
    </w:p>
    <w:p w14:paraId="481DD99C" w14:textId="77777777" w:rsidR="00660924" w:rsidRDefault="00660924"/>
    <w:p w14:paraId="3C321D13" w14:textId="77777777" w:rsidR="00660924" w:rsidRDefault="00660924" w:rsidP="00454290"/>
  </w:footnote>
  <w:footnote w:type="continuationSeparator" w:id="0">
    <w:p w14:paraId="281C4FF1" w14:textId="77777777" w:rsidR="00660924" w:rsidRDefault="00660924" w:rsidP="00DC1A1A">
      <w:pPr>
        <w:spacing w:after="0" w:line="240" w:lineRule="auto"/>
      </w:pPr>
      <w:r>
        <w:continuationSeparator/>
      </w:r>
    </w:p>
    <w:p w14:paraId="613395DC" w14:textId="77777777" w:rsidR="00660924" w:rsidRDefault="00660924"/>
    <w:p w14:paraId="1308F370" w14:textId="77777777" w:rsidR="00660924" w:rsidRDefault="00660924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B4586"/>
    <w:multiLevelType w:val="multilevel"/>
    <w:tmpl w:val="B994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5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6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  <w:num w:numId="27" w16cid:durableId="19971765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70D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4183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1BBF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129D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92C4A"/>
    <w:rsid w:val="002959D7"/>
    <w:rsid w:val="002A0284"/>
    <w:rsid w:val="002A0676"/>
    <w:rsid w:val="002A2BF5"/>
    <w:rsid w:val="002B1451"/>
    <w:rsid w:val="002B2877"/>
    <w:rsid w:val="002B2B17"/>
    <w:rsid w:val="002B40DB"/>
    <w:rsid w:val="002B721E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3821"/>
    <w:rsid w:val="00373D20"/>
    <w:rsid w:val="00381019"/>
    <w:rsid w:val="00381B70"/>
    <w:rsid w:val="0039111E"/>
    <w:rsid w:val="00392D98"/>
    <w:rsid w:val="00393C09"/>
    <w:rsid w:val="00393FE0"/>
    <w:rsid w:val="0039441A"/>
    <w:rsid w:val="003968C5"/>
    <w:rsid w:val="003A2EB8"/>
    <w:rsid w:val="003A6246"/>
    <w:rsid w:val="003A69C1"/>
    <w:rsid w:val="003B1A05"/>
    <w:rsid w:val="003B1F9E"/>
    <w:rsid w:val="003B39BD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602"/>
    <w:rsid w:val="00415D9F"/>
    <w:rsid w:val="0041641D"/>
    <w:rsid w:val="00416DED"/>
    <w:rsid w:val="0042469F"/>
    <w:rsid w:val="00425EF1"/>
    <w:rsid w:val="00426D79"/>
    <w:rsid w:val="0043247E"/>
    <w:rsid w:val="00442DE7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299D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247A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22FA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2D49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0924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1A36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573"/>
    <w:rsid w:val="00703AF4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B05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1588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BD1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E438B"/>
    <w:rsid w:val="008E7A92"/>
    <w:rsid w:val="008F1E8A"/>
    <w:rsid w:val="008F4A43"/>
    <w:rsid w:val="008F504A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4D65"/>
    <w:rsid w:val="009271EF"/>
    <w:rsid w:val="00931690"/>
    <w:rsid w:val="00931A1C"/>
    <w:rsid w:val="0093228C"/>
    <w:rsid w:val="00937F82"/>
    <w:rsid w:val="00940B5A"/>
    <w:rsid w:val="009421A6"/>
    <w:rsid w:val="00945AFF"/>
    <w:rsid w:val="00946748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0408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D2BB3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07660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17C3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2D3"/>
    <w:rsid w:val="00AB580C"/>
    <w:rsid w:val="00AB78BC"/>
    <w:rsid w:val="00AB7F6A"/>
    <w:rsid w:val="00AC5570"/>
    <w:rsid w:val="00AC580F"/>
    <w:rsid w:val="00AC60A6"/>
    <w:rsid w:val="00AC727E"/>
    <w:rsid w:val="00AC769C"/>
    <w:rsid w:val="00AD01D6"/>
    <w:rsid w:val="00AD1717"/>
    <w:rsid w:val="00AD4D08"/>
    <w:rsid w:val="00AD565C"/>
    <w:rsid w:val="00AD7BB7"/>
    <w:rsid w:val="00AE152F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258B"/>
    <w:rsid w:val="00B23D9D"/>
    <w:rsid w:val="00B270FB"/>
    <w:rsid w:val="00B27B88"/>
    <w:rsid w:val="00B27F20"/>
    <w:rsid w:val="00B3052B"/>
    <w:rsid w:val="00B30BD4"/>
    <w:rsid w:val="00B312CF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289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647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6A8"/>
    <w:rsid w:val="00D62F61"/>
    <w:rsid w:val="00D643F3"/>
    <w:rsid w:val="00D64B48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6FA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069C6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0E3D"/>
    <w:rsid w:val="00EE3DA5"/>
    <w:rsid w:val="00EE682B"/>
    <w:rsid w:val="00EF0292"/>
    <w:rsid w:val="00EF2CAF"/>
    <w:rsid w:val="00EF3F03"/>
    <w:rsid w:val="00EF3F81"/>
    <w:rsid w:val="00EF42D2"/>
    <w:rsid w:val="00F01E3C"/>
    <w:rsid w:val="00F02963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D7E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1F429B"/>
    <w:rsid w:val="00277EF0"/>
    <w:rsid w:val="00285241"/>
    <w:rsid w:val="002A244B"/>
    <w:rsid w:val="002B721E"/>
    <w:rsid w:val="003420EA"/>
    <w:rsid w:val="00372AB1"/>
    <w:rsid w:val="003A5895"/>
    <w:rsid w:val="003B10C7"/>
    <w:rsid w:val="003B3A61"/>
    <w:rsid w:val="00415602"/>
    <w:rsid w:val="00442DE7"/>
    <w:rsid w:val="0048630B"/>
    <w:rsid w:val="00491154"/>
    <w:rsid w:val="005522FA"/>
    <w:rsid w:val="00582A95"/>
    <w:rsid w:val="005D6501"/>
    <w:rsid w:val="005F2D49"/>
    <w:rsid w:val="0063160F"/>
    <w:rsid w:val="0063588A"/>
    <w:rsid w:val="00662FAC"/>
    <w:rsid w:val="00673E88"/>
    <w:rsid w:val="006F3137"/>
    <w:rsid w:val="007236A8"/>
    <w:rsid w:val="00736995"/>
    <w:rsid w:val="00753B6F"/>
    <w:rsid w:val="007659CA"/>
    <w:rsid w:val="00791A87"/>
    <w:rsid w:val="007B6BD0"/>
    <w:rsid w:val="007C1588"/>
    <w:rsid w:val="007F4556"/>
    <w:rsid w:val="0080736A"/>
    <w:rsid w:val="00844B6D"/>
    <w:rsid w:val="008B429E"/>
    <w:rsid w:val="008E438B"/>
    <w:rsid w:val="0090521C"/>
    <w:rsid w:val="00914894"/>
    <w:rsid w:val="00980983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B7D26"/>
    <w:rsid w:val="00DE2402"/>
    <w:rsid w:val="00DE4EBE"/>
    <w:rsid w:val="00E01ACF"/>
    <w:rsid w:val="00E97D88"/>
    <w:rsid w:val="00EC5A06"/>
    <w:rsid w:val="00EF3F03"/>
    <w:rsid w:val="00F25D7E"/>
    <w:rsid w:val="00F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2181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145</cp:revision>
  <cp:lastPrinted>2017-03-29T10:57:00Z</cp:lastPrinted>
  <dcterms:created xsi:type="dcterms:W3CDTF">2026-01-28T07:21:00Z</dcterms:created>
  <dcterms:modified xsi:type="dcterms:W3CDTF">2026-04-17T09:16:00Z</dcterms:modified>
</cp:coreProperties>
</file>