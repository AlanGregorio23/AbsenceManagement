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C5CC8F0" w:rsidR="005D6E86" w:rsidRPr="001D1B3C" w:rsidRDefault="004E606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36BCB">
              <w:rPr>
                <w:rFonts w:ascii="Arial" w:hAnsi="Arial" w:cs="Arial"/>
              </w:rPr>
              <w:t>8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0723BA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67A1B26" w:rsidR="005D6E86" w:rsidRPr="001D1B3C" w:rsidRDefault="005E737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5E737D">
        <w:trPr>
          <w:trHeight w:val="1782"/>
        </w:trPr>
        <w:tc>
          <w:tcPr>
            <w:tcW w:w="9854" w:type="dxa"/>
          </w:tcPr>
          <w:p w14:paraId="6364DB06" w14:textId="29436362" w:rsidR="005E18D3" w:rsidRPr="005E18D3" w:rsidRDefault="00312F95" w:rsidP="005E18D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5F1E58">
              <w:rPr>
                <w:rFonts w:ascii="Arial" w:hAnsi="Arial" w:cs="Arial"/>
              </w:rPr>
              <w:t>Ho sistemato dei dettagli delle parti grafiche nella dashboard allievo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41022414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10:05 / </w:t>
            </w:r>
            <w:r w:rsidR="005F1E58">
              <w:rPr>
                <w:rFonts w:ascii="Arial" w:hAnsi="Arial" w:cs="Arial"/>
              </w:rPr>
              <w:t>11</w:t>
            </w:r>
            <w:r>
              <w:rPr>
                <w:rFonts w:ascii="Arial" w:hAnsi="Arial" w:cs="Arial"/>
              </w:rPr>
              <w:t>:</w:t>
            </w:r>
            <w:r w:rsidR="005F1E58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5F1E58">
              <w:rPr>
                <w:rFonts w:ascii="Arial" w:hAnsi="Arial" w:cs="Arial"/>
              </w:rPr>
              <w:t>Ho controllato l’intero flusso delle assenze e ho risolto errori come report 40 ore hardcoded, TTL tocken firma 5 giorni hadcodeed</w:t>
            </w:r>
          </w:p>
          <w:p w14:paraId="6FB60095" w14:textId="77777777" w:rsidR="00260D94" w:rsidRPr="00260D94" w:rsidRDefault="00260D94" w:rsidP="00260D94">
            <w:pPr>
              <w:pStyle w:val="Paragrafoelenco"/>
              <w:rPr>
                <w:rFonts w:ascii="Arial" w:hAnsi="Arial" w:cs="Arial"/>
              </w:rPr>
            </w:pPr>
          </w:p>
          <w:p w14:paraId="0FB361A7" w14:textId="2F6AA7C7" w:rsidR="00260D94" w:rsidRDefault="00260D94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5F1E5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5F1E58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– 1</w:t>
            </w:r>
            <w:r w:rsidR="005F1E5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:</w:t>
            </w:r>
            <w:r w:rsidR="005F1E58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 xml:space="preserve">: </w:t>
            </w:r>
            <w:r w:rsidR="00000560">
              <w:rPr>
                <w:rFonts w:ascii="Arial" w:hAnsi="Arial" w:cs="Arial"/>
              </w:rPr>
              <w:t xml:space="preserve">Controllato il flusso </w:t>
            </w:r>
            <w:r w:rsidR="00940019">
              <w:rPr>
                <w:rFonts w:ascii="Arial" w:hAnsi="Arial" w:cs="Arial"/>
              </w:rPr>
              <w:t>delle richieste di congedo</w:t>
            </w:r>
            <w:r w:rsidR="00C42885">
              <w:rPr>
                <w:rFonts w:ascii="Arial" w:hAnsi="Arial" w:cs="Arial"/>
              </w:rPr>
              <w:t xml:space="preserve"> </w:t>
            </w:r>
            <w:r w:rsidR="00567B43">
              <w:rPr>
                <w:rFonts w:ascii="Arial" w:hAnsi="Arial" w:cs="Arial"/>
              </w:rPr>
              <w:t>e</w:t>
            </w:r>
            <w:r w:rsidR="00C42885">
              <w:rPr>
                <w:rFonts w:ascii="Arial" w:hAnsi="Arial" w:cs="Arial"/>
              </w:rPr>
              <w:t xml:space="preserve"> non ho riscontrato problemi</w:t>
            </w:r>
            <w:r w:rsidR="008D7750">
              <w:rPr>
                <w:rFonts w:ascii="Arial" w:hAnsi="Arial" w:cs="Arial"/>
              </w:rPr>
              <w:t xml:space="preserve">, se non capire come gestire la assenza collegata al congedo: se giustificarla subito o farla rifirmare di nuovo dal tutore. </w:t>
            </w:r>
          </w:p>
          <w:p w14:paraId="44ACC384" w14:textId="77777777" w:rsidR="00C42885" w:rsidRPr="00C42885" w:rsidRDefault="00C42885" w:rsidP="00C42885">
            <w:pPr>
              <w:pStyle w:val="Paragrafoelenco"/>
              <w:rPr>
                <w:rFonts w:ascii="Arial" w:hAnsi="Arial" w:cs="Arial"/>
              </w:rPr>
            </w:pPr>
          </w:p>
          <w:p w14:paraId="710E179D" w14:textId="26145217" w:rsidR="00C42885" w:rsidRDefault="008D7750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14:15 – 15:45: </w:t>
            </w:r>
            <w:r w:rsidR="00C32AD1">
              <w:rPr>
                <w:rFonts w:ascii="Arial" w:hAnsi="Arial" w:cs="Arial"/>
              </w:rPr>
              <w:t>Sistemato i messaggi email, resi più uniformi</w:t>
            </w:r>
          </w:p>
          <w:p w14:paraId="3BDFF3E9" w14:textId="1BA9F3E8" w:rsidR="00227E26" w:rsidRPr="002D56E5" w:rsidRDefault="00227E26" w:rsidP="002D56E5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4E25289A" w14:textId="77777777" w:rsidR="007A6011" w:rsidRDefault="00D15869" w:rsidP="00D1586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se fare i report anche hai maggiorenni.</w:t>
            </w:r>
          </w:p>
          <w:p w14:paraId="0FCB39B2" w14:textId="0177AF91" w:rsidR="00C42885" w:rsidRPr="00D15869" w:rsidRDefault="00C42885" w:rsidP="00D1586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Capire se eliminare dopo tot tempo i talloncini allegati alle richieste di congedo </w:t>
            </w: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D2F870D" w:rsidR="00632B06" w:rsidRPr="00C46E96" w:rsidRDefault="005E18D3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avanzi di circa 1 task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A62CCD1" w:rsidR="00260D94" w:rsidRPr="00581BF5" w:rsidRDefault="00C32AD1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Controllare l’intero applicativo per eventuali bug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6CCF3E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32AD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AD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6E53481" w14:textId="77777777" w:rsidR="005E18D3" w:rsidRDefault="005E18D3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70FA8514" w14:textId="77777777" w:rsidR="00C32AD1" w:rsidRPr="00C32AD1" w:rsidRDefault="00C32AD1" w:rsidP="00C32AD1">
      <w:pPr>
        <w:pStyle w:val="Nessunaspaziatura"/>
        <w:rPr>
          <w:rFonts w:ascii="Arial" w:hAnsi="Arial" w:cs="Arial"/>
        </w:rPr>
      </w:pPr>
      <w:r w:rsidRPr="00C32AD1">
        <w:rPr>
          <w:rFonts w:ascii="Arial" w:hAnsi="Arial" w:cs="Arial"/>
        </w:rPr>
        <w:t>› modificami queste mail in modo che tutte le mail seguano lo stesso stile piu o meno e non lasciare come ora mail con solo scritto come : Congedo C-0002 registrato per Alan</w:t>
      </w:r>
    </w:p>
    <w:p w14:paraId="55D0387D" w14:textId="77777777" w:rsidR="00C32AD1" w:rsidRPr="00C32AD1" w:rsidRDefault="00C32AD1" w:rsidP="00C32AD1">
      <w:pPr>
        <w:pStyle w:val="Nessunaspaziatura"/>
        <w:rPr>
          <w:rFonts w:ascii="Arial" w:hAnsi="Arial" w:cs="Arial"/>
        </w:rPr>
      </w:pPr>
      <w:r w:rsidRPr="00C32AD1">
        <w:rPr>
          <w:rFonts w:ascii="Arial" w:hAnsi="Arial" w:cs="Arial"/>
        </w:rPr>
        <w:t xml:space="preserve">    Gregorio. E stato creato/aggiornato come assenza A-0010.: Il congedo C-0001 e stato rifiutato. Motivo: dsd</w:t>
      </w:r>
    </w:p>
    <w:p w14:paraId="301406BA" w14:textId="77777777" w:rsidR="00C32AD1" w:rsidRPr="00C32AD1" w:rsidRDefault="00C32AD1" w:rsidP="00C32AD1">
      <w:pPr>
        <w:pStyle w:val="Nessunaspaziatura"/>
        <w:rPr>
          <w:rFonts w:ascii="Arial" w:hAnsi="Arial" w:cs="Arial"/>
        </w:rPr>
      </w:pPr>
    </w:p>
    <w:p w14:paraId="0B52D5F4" w14:textId="77777777" w:rsidR="00C32AD1" w:rsidRPr="00C32AD1" w:rsidRDefault="00C32AD1" w:rsidP="00C32AD1">
      <w:pPr>
        <w:pStyle w:val="Nessunaspaziatura"/>
        <w:rPr>
          <w:rFonts w:ascii="Arial" w:hAnsi="Arial" w:cs="Arial"/>
        </w:rPr>
      </w:pPr>
    </w:p>
    <w:p w14:paraId="5AF3C33C" w14:textId="03E6B6F4" w:rsidR="00000560" w:rsidRPr="00872C0D" w:rsidRDefault="00C32AD1" w:rsidP="00C32AD1">
      <w:pPr>
        <w:pStyle w:val="Nessunaspaziatura"/>
        <w:rPr>
          <w:rFonts w:ascii="Arial" w:hAnsi="Arial" w:cs="Arial"/>
        </w:rPr>
      </w:pPr>
      <w:r w:rsidRPr="00C32AD1">
        <w:rPr>
          <w:rFonts w:ascii="Arial" w:hAnsi="Arial" w:cs="Arial"/>
        </w:rPr>
        <w:t xml:space="preserve">  use subagents</w:t>
      </w: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0F2ABB75" w14:textId="77777777" w:rsidR="00C32AD1" w:rsidRPr="00C32AD1" w:rsidRDefault="00C32AD1" w:rsidP="00C32AD1">
          <w:pPr>
            <w:pStyle w:val="Nessunaspaziatura"/>
            <w:rPr>
              <w:rFonts w:ascii="Arial" w:hAnsi="Arial" w:cs="Arial"/>
            </w:rPr>
          </w:pPr>
          <w:r w:rsidRPr="00C32AD1">
            <w:rPr>
              <w:rFonts w:ascii="Arial" w:hAnsi="Arial" w:cs="Arial"/>
            </w:rPr>
            <w:t>Fatto, con subagent come richiesto.</w:t>
          </w:r>
        </w:p>
        <w:p w14:paraId="7566243C" w14:textId="77777777" w:rsidR="00C32AD1" w:rsidRPr="00C32AD1" w:rsidRDefault="00C32AD1" w:rsidP="00C32AD1">
          <w:pPr>
            <w:pStyle w:val="Nessunaspaziatura"/>
            <w:rPr>
              <w:rFonts w:ascii="Arial" w:hAnsi="Arial" w:cs="Arial"/>
            </w:rPr>
          </w:pPr>
        </w:p>
        <w:p w14:paraId="4C646CEA" w14:textId="6A88FC7E" w:rsidR="00057677" w:rsidRPr="00C32AD1" w:rsidRDefault="00C32AD1" w:rsidP="00C32AD1">
          <w:pPr>
            <w:pStyle w:val="Nessunaspaziatura"/>
            <w:rPr>
              <w:rFonts w:ascii="Arial" w:hAnsi="Arial" w:cs="Arial"/>
            </w:rPr>
          </w:pPr>
          <w:r w:rsidRPr="00C32AD1">
            <w:rPr>
              <w:rFonts w:ascii="Arial" w:hAnsi="Arial" w:cs="Arial"/>
            </w:rPr>
            <w:t xml:space="preserve">  Ho uniformato i testi email in stile multilinea (intro + blocco Dettagli + chiusura), eliminando i messaggi secchi tipo quelli che hai indicato.</w:t>
          </w:r>
        </w:p>
        <w:p w14:paraId="0C5425E5" w14:textId="77777777" w:rsidR="00C32AD1" w:rsidRDefault="00000000" w:rsidP="00C32AD1">
          <w:pPr>
            <w:pStyle w:val="Nessunaspaziatura"/>
            <w:rPr>
              <w:rFonts w:ascii="Arial" w:hAnsi="Arial" w:cs="Arial"/>
            </w:rPr>
          </w:pPr>
        </w:p>
      </w:sdtContent>
    </w:sdt>
    <w:p w14:paraId="655D6392" w14:textId="0667911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5767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0056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767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31B29D7C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4843D8E1" w:rsidR="00624F63" w:rsidRPr="001D1B3C" w:rsidRDefault="00057677" w:rsidP="00057677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</w:t>
          </w:r>
          <w:r w:rsidR="008D7191">
            <w:rPr>
              <w:rFonts w:ascii="Arial" w:hAnsi="Arial" w:cs="Arial"/>
            </w:rPr>
            <w:t xml:space="preserve">fatto </w:t>
          </w:r>
          <w:r w:rsidR="00C32AD1">
            <w:rPr>
              <w:rFonts w:ascii="Arial" w:hAnsi="Arial" w:cs="Arial"/>
            </w:rPr>
            <w:t>lo stile</w:t>
          </w:r>
          <w:r w:rsidR="00000560">
            <w:rPr>
              <w:rFonts w:ascii="Arial" w:hAnsi="Arial" w:cs="Arial"/>
            </w:rPr>
            <w:t xml:space="preserve"> a mano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20732" w14:textId="77777777" w:rsidR="007472F9" w:rsidRDefault="007472F9" w:rsidP="00DC1A1A">
      <w:pPr>
        <w:spacing w:after="0" w:line="240" w:lineRule="auto"/>
      </w:pPr>
      <w:r>
        <w:separator/>
      </w:r>
    </w:p>
    <w:p w14:paraId="586AB8F8" w14:textId="77777777" w:rsidR="007472F9" w:rsidRDefault="007472F9"/>
    <w:p w14:paraId="1146D797" w14:textId="77777777" w:rsidR="007472F9" w:rsidRDefault="007472F9" w:rsidP="00454290"/>
  </w:endnote>
  <w:endnote w:type="continuationSeparator" w:id="0">
    <w:p w14:paraId="7D33B0DD" w14:textId="77777777" w:rsidR="007472F9" w:rsidRDefault="007472F9" w:rsidP="00DC1A1A">
      <w:pPr>
        <w:spacing w:after="0" w:line="240" w:lineRule="auto"/>
      </w:pPr>
      <w:r>
        <w:continuationSeparator/>
      </w:r>
    </w:p>
    <w:p w14:paraId="43151382" w14:textId="77777777" w:rsidR="007472F9" w:rsidRDefault="007472F9"/>
    <w:p w14:paraId="1A9A3A92" w14:textId="77777777" w:rsidR="007472F9" w:rsidRDefault="007472F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704D9" w14:textId="77777777" w:rsidR="007472F9" w:rsidRDefault="007472F9" w:rsidP="00DC1A1A">
      <w:pPr>
        <w:spacing w:after="0" w:line="240" w:lineRule="auto"/>
      </w:pPr>
      <w:r>
        <w:separator/>
      </w:r>
    </w:p>
    <w:p w14:paraId="1D51FAD6" w14:textId="77777777" w:rsidR="007472F9" w:rsidRDefault="007472F9"/>
    <w:p w14:paraId="6D109CE9" w14:textId="77777777" w:rsidR="007472F9" w:rsidRDefault="007472F9" w:rsidP="00454290"/>
  </w:footnote>
  <w:footnote w:type="continuationSeparator" w:id="0">
    <w:p w14:paraId="5F2F0FAE" w14:textId="77777777" w:rsidR="007472F9" w:rsidRDefault="007472F9" w:rsidP="00DC1A1A">
      <w:pPr>
        <w:spacing w:after="0" w:line="240" w:lineRule="auto"/>
      </w:pPr>
      <w:r>
        <w:continuationSeparator/>
      </w:r>
    </w:p>
    <w:p w14:paraId="2B797ED9" w14:textId="77777777" w:rsidR="007472F9" w:rsidRDefault="007472F9"/>
    <w:p w14:paraId="6F040F3D" w14:textId="77777777" w:rsidR="007472F9" w:rsidRDefault="007472F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DF3"/>
    <w:multiLevelType w:val="multilevel"/>
    <w:tmpl w:val="214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81180"/>
    <w:multiLevelType w:val="multilevel"/>
    <w:tmpl w:val="F94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21"/>
  </w:num>
  <w:num w:numId="2" w16cid:durableId="1967395049">
    <w:abstractNumId w:val="18"/>
  </w:num>
  <w:num w:numId="3" w16cid:durableId="560798018">
    <w:abstractNumId w:val="22"/>
  </w:num>
  <w:num w:numId="4" w16cid:durableId="456266356">
    <w:abstractNumId w:val="8"/>
  </w:num>
  <w:num w:numId="5" w16cid:durableId="1952517828">
    <w:abstractNumId w:val="25"/>
  </w:num>
  <w:num w:numId="6" w16cid:durableId="482088381">
    <w:abstractNumId w:val="4"/>
  </w:num>
  <w:num w:numId="7" w16cid:durableId="1543905248">
    <w:abstractNumId w:val="23"/>
  </w:num>
  <w:num w:numId="8" w16cid:durableId="1594119998">
    <w:abstractNumId w:val="14"/>
  </w:num>
  <w:num w:numId="9" w16cid:durableId="849562418">
    <w:abstractNumId w:val="9"/>
  </w:num>
  <w:num w:numId="10" w16cid:durableId="1199708427">
    <w:abstractNumId w:val="12"/>
  </w:num>
  <w:num w:numId="11" w16cid:durableId="1046024604">
    <w:abstractNumId w:val="20"/>
  </w:num>
  <w:num w:numId="12" w16cid:durableId="1521582063">
    <w:abstractNumId w:val="3"/>
  </w:num>
  <w:num w:numId="13" w16cid:durableId="1400208319">
    <w:abstractNumId w:val="7"/>
  </w:num>
  <w:num w:numId="14" w16cid:durableId="1121418896">
    <w:abstractNumId w:val="16"/>
  </w:num>
  <w:num w:numId="15" w16cid:durableId="198932241">
    <w:abstractNumId w:val="10"/>
  </w:num>
  <w:num w:numId="16" w16cid:durableId="419378984">
    <w:abstractNumId w:val="17"/>
  </w:num>
  <w:num w:numId="17" w16cid:durableId="1159079366">
    <w:abstractNumId w:val="26"/>
  </w:num>
  <w:num w:numId="18" w16cid:durableId="495001252">
    <w:abstractNumId w:val="15"/>
  </w:num>
  <w:num w:numId="19" w16cid:durableId="289753360">
    <w:abstractNumId w:val="24"/>
  </w:num>
  <w:num w:numId="20" w16cid:durableId="657273719">
    <w:abstractNumId w:val="6"/>
  </w:num>
  <w:num w:numId="21" w16cid:durableId="1527209842">
    <w:abstractNumId w:val="2"/>
  </w:num>
  <w:num w:numId="22" w16cid:durableId="924920423">
    <w:abstractNumId w:val="13"/>
  </w:num>
  <w:num w:numId="23" w16cid:durableId="868221264">
    <w:abstractNumId w:val="11"/>
  </w:num>
  <w:num w:numId="24" w16cid:durableId="703672942">
    <w:abstractNumId w:val="1"/>
  </w:num>
  <w:num w:numId="25" w16cid:durableId="1950818158">
    <w:abstractNumId w:val="19"/>
  </w:num>
  <w:num w:numId="26" w16cid:durableId="1858812904">
    <w:abstractNumId w:val="0"/>
  </w:num>
  <w:num w:numId="27" w16cid:durableId="565648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0560"/>
    <w:rsid w:val="000067D0"/>
    <w:rsid w:val="00015471"/>
    <w:rsid w:val="000158A6"/>
    <w:rsid w:val="00024454"/>
    <w:rsid w:val="000244EB"/>
    <w:rsid w:val="00025DC2"/>
    <w:rsid w:val="00027A63"/>
    <w:rsid w:val="000308FC"/>
    <w:rsid w:val="00030C24"/>
    <w:rsid w:val="00030C7F"/>
    <w:rsid w:val="0003107A"/>
    <w:rsid w:val="00033E81"/>
    <w:rsid w:val="00036BCB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57677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61C8"/>
    <w:rsid w:val="000972F0"/>
    <w:rsid w:val="000A02CF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5FF2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41DE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00A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2D1B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1E87"/>
    <w:rsid w:val="00254347"/>
    <w:rsid w:val="00254A22"/>
    <w:rsid w:val="0025788A"/>
    <w:rsid w:val="00257CD9"/>
    <w:rsid w:val="002600D9"/>
    <w:rsid w:val="00260D94"/>
    <w:rsid w:val="002618F4"/>
    <w:rsid w:val="002638A5"/>
    <w:rsid w:val="00263FD3"/>
    <w:rsid w:val="00267B58"/>
    <w:rsid w:val="00270377"/>
    <w:rsid w:val="00273BBF"/>
    <w:rsid w:val="002746DB"/>
    <w:rsid w:val="00277B80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6E5"/>
    <w:rsid w:val="002D5818"/>
    <w:rsid w:val="002D7737"/>
    <w:rsid w:val="002E03F5"/>
    <w:rsid w:val="002E3588"/>
    <w:rsid w:val="002E6C6A"/>
    <w:rsid w:val="002F5981"/>
    <w:rsid w:val="00301624"/>
    <w:rsid w:val="003016F3"/>
    <w:rsid w:val="00301A0D"/>
    <w:rsid w:val="00302C3F"/>
    <w:rsid w:val="003057E0"/>
    <w:rsid w:val="00310225"/>
    <w:rsid w:val="00310B01"/>
    <w:rsid w:val="00312F95"/>
    <w:rsid w:val="00317966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D73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4DA7"/>
    <w:rsid w:val="003B5325"/>
    <w:rsid w:val="003B591B"/>
    <w:rsid w:val="003B6FDD"/>
    <w:rsid w:val="003B77EB"/>
    <w:rsid w:val="003C06BA"/>
    <w:rsid w:val="003C1500"/>
    <w:rsid w:val="003C32F1"/>
    <w:rsid w:val="003C3F1B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6065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2E2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5B2E"/>
    <w:rsid w:val="005564B1"/>
    <w:rsid w:val="00561894"/>
    <w:rsid w:val="00562D8A"/>
    <w:rsid w:val="0056429F"/>
    <w:rsid w:val="005661FF"/>
    <w:rsid w:val="0056633C"/>
    <w:rsid w:val="00567B43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E7D"/>
    <w:rsid w:val="005C4F4F"/>
    <w:rsid w:val="005C7AFF"/>
    <w:rsid w:val="005D036B"/>
    <w:rsid w:val="005D3A96"/>
    <w:rsid w:val="005D482B"/>
    <w:rsid w:val="005D6E86"/>
    <w:rsid w:val="005E18D3"/>
    <w:rsid w:val="005E2FE4"/>
    <w:rsid w:val="005E4799"/>
    <w:rsid w:val="005E5B4B"/>
    <w:rsid w:val="005E737D"/>
    <w:rsid w:val="005E7AD9"/>
    <w:rsid w:val="005F1B59"/>
    <w:rsid w:val="005F1E58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EDB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96689"/>
    <w:rsid w:val="006A600B"/>
    <w:rsid w:val="006A65E6"/>
    <w:rsid w:val="006A6D54"/>
    <w:rsid w:val="006B4295"/>
    <w:rsid w:val="006B55DB"/>
    <w:rsid w:val="006B7E70"/>
    <w:rsid w:val="006C21CD"/>
    <w:rsid w:val="006C2CE2"/>
    <w:rsid w:val="006C3133"/>
    <w:rsid w:val="006C630B"/>
    <w:rsid w:val="006C73DC"/>
    <w:rsid w:val="006E26E1"/>
    <w:rsid w:val="006E7481"/>
    <w:rsid w:val="006E75AE"/>
    <w:rsid w:val="006E77D6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9D1"/>
    <w:rsid w:val="0074073A"/>
    <w:rsid w:val="00740C68"/>
    <w:rsid w:val="00740D4C"/>
    <w:rsid w:val="00742012"/>
    <w:rsid w:val="00743163"/>
    <w:rsid w:val="007472F9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1866"/>
    <w:rsid w:val="007941FC"/>
    <w:rsid w:val="007943E6"/>
    <w:rsid w:val="00794C38"/>
    <w:rsid w:val="00796F46"/>
    <w:rsid w:val="00797A0A"/>
    <w:rsid w:val="007A06FF"/>
    <w:rsid w:val="007A3284"/>
    <w:rsid w:val="007A3C1F"/>
    <w:rsid w:val="007A6011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38B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36F0"/>
    <w:rsid w:val="0088519E"/>
    <w:rsid w:val="00886EC4"/>
    <w:rsid w:val="00886F2C"/>
    <w:rsid w:val="00887C13"/>
    <w:rsid w:val="00887CFD"/>
    <w:rsid w:val="008920DA"/>
    <w:rsid w:val="008948C0"/>
    <w:rsid w:val="008A03C3"/>
    <w:rsid w:val="008A24B1"/>
    <w:rsid w:val="008B0FFB"/>
    <w:rsid w:val="008B2B2F"/>
    <w:rsid w:val="008B799C"/>
    <w:rsid w:val="008C0989"/>
    <w:rsid w:val="008D0900"/>
    <w:rsid w:val="008D1E14"/>
    <w:rsid w:val="008D4925"/>
    <w:rsid w:val="008D7191"/>
    <w:rsid w:val="008D7356"/>
    <w:rsid w:val="008D7750"/>
    <w:rsid w:val="008E3746"/>
    <w:rsid w:val="008F1E8A"/>
    <w:rsid w:val="008F4A43"/>
    <w:rsid w:val="008F4ED4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27A63"/>
    <w:rsid w:val="0093085F"/>
    <w:rsid w:val="00931690"/>
    <w:rsid w:val="00931A1C"/>
    <w:rsid w:val="0093228C"/>
    <w:rsid w:val="00937CA9"/>
    <w:rsid w:val="00937F82"/>
    <w:rsid w:val="00940019"/>
    <w:rsid w:val="00940B5A"/>
    <w:rsid w:val="009421A6"/>
    <w:rsid w:val="00945AFF"/>
    <w:rsid w:val="009537EF"/>
    <w:rsid w:val="009602CE"/>
    <w:rsid w:val="00962AE3"/>
    <w:rsid w:val="00965312"/>
    <w:rsid w:val="00965E87"/>
    <w:rsid w:val="00967E30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4EB"/>
    <w:rsid w:val="009A0DDA"/>
    <w:rsid w:val="009A23B0"/>
    <w:rsid w:val="009A378C"/>
    <w:rsid w:val="009A3864"/>
    <w:rsid w:val="009A53E1"/>
    <w:rsid w:val="009A723A"/>
    <w:rsid w:val="009A7B19"/>
    <w:rsid w:val="009B3943"/>
    <w:rsid w:val="009B59BB"/>
    <w:rsid w:val="009C0ED4"/>
    <w:rsid w:val="009C2A31"/>
    <w:rsid w:val="009C4E09"/>
    <w:rsid w:val="009C7364"/>
    <w:rsid w:val="009D03E8"/>
    <w:rsid w:val="009D25BE"/>
    <w:rsid w:val="009E04C6"/>
    <w:rsid w:val="009E1293"/>
    <w:rsid w:val="009E1FF6"/>
    <w:rsid w:val="009E5941"/>
    <w:rsid w:val="009E5A2A"/>
    <w:rsid w:val="009F1B05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5B1A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AD1"/>
    <w:rsid w:val="00C32F7B"/>
    <w:rsid w:val="00C34127"/>
    <w:rsid w:val="00C3430D"/>
    <w:rsid w:val="00C37D63"/>
    <w:rsid w:val="00C40988"/>
    <w:rsid w:val="00C42267"/>
    <w:rsid w:val="00C4243C"/>
    <w:rsid w:val="00C42885"/>
    <w:rsid w:val="00C46E96"/>
    <w:rsid w:val="00C51353"/>
    <w:rsid w:val="00C52C1B"/>
    <w:rsid w:val="00C52DB1"/>
    <w:rsid w:val="00C5322B"/>
    <w:rsid w:val="00C534DE"/>
    <w:rsid w:val="00C559FB"/>
    <w:rsid w:val="00C56295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06A4"/>
    <w:rsid w:val="00D01663"/>
    <w:rsid w:val="00D01737"/>
    <w:rsid w:val="00D11257"/>
    <w:rsid w:val="00D11DD1"/>
    <w:rsid w:val="00D126C6"/>
    <w:rsid w:val="00D138B0"/>
    <w:rsid w:val="00D146F4"/>
    <w:rsid w:val="00D14E79"/>
    <w:rsid w:val="00D1586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5074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09F5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390F"/>
    <w:rsid w:val="00DF7AEE"/>
    <w:rsid w:val="00E01F7B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4640"/>
    <w:rsid w:val="00ED63D1"/>
    <w:rsid w:val="00ED7EF4"/>
    <w:rsid w:val="00EE4693"/>
    <w:rsid w:val="00EE682B"/>
    <w:rsid w:val="00EE79A5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6E2C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0BE9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622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2E15"/>
    <w:rsid w:val="00FF32FF"/>
    <w:rsid w:val="00FF6067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4E606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E6065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E606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E606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E60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0D20DA"/>
    <w:rsid w:val="002255C2"/>
    <w:rsid w:val="0024751F"/>
    <w:rsid w:val="00251E87"/>
    <w:rsid w:val="00277EF0"/>
    <w:rsid w:val="00285241"/>
    <w:rsid w:val="002B6427"/>
    <w:rsid w:val="00317966"/>
    <w:rsid w:val="00372AB1"/>
    <w:rsid w:val="003B10C7"/>
    <w:rsid w:val="003B3A61"/>
    <w:rsid w:val="0048630B"/>
    <w:rsid w:val="00491154"/>
    <w:rsid w:val="005F1B59"/>
    <w:rsid w:val="00604C9F"/>
    <w:rsid w:val="0063160F"/>
    <w:rsid w:val="0063588A"/>
    <w:rsid w:val="00662FAC"/>
    <w:rsid w:val="006A3720"/>
    <w:rsid w:val="006A600B"/>
    <w:rsid w:val="006F136E"/>
    <w:rsid w:val="006F3137"/>
    <w:rsid w:val="007236A8"/>
    <w:rsid w:val="00746629"/>
    <w:rsid w:val="007659CA"/>
    <w:rsid w:val="00791A87"/>
    <w:rsid w:val="007F4556"/>
    <w:rsid w:val="0080736A"/>
    <w:rsid w:val="00807CB3"/>
    <w:rsid w:val="008138E8"/>
    <w:rsid w:val="008221CD"/>
    <w:rsid w:val="008304F2"/>
    <w:rsid w:val="00844B6D"/>
    <w:rsid w:val="00887CFD"/>
    <w:rsid w:val="008B156D"/>
    <w:rsid w:val="008C215B"/>
    <w:rsid w:val="00903DC3"/>
    <w:rsid w:val="0090521C"/>
    <w:rsid w:val="00913235"/>
    <w:rsid w:val="00914894"/>
    <w:rsid w:val="00967E30"/>
    <w:rsid w:val="00987925"/>
    <w:rsid w:val="009A1968"/>
    <w:rsid w:val="009A40B4"/>
    <w:rsid w:val="00A04185"/>
    <w:rsid w:val="00A32112"/>
    <w:rsid w:val="00A41CBF"/>
    <w:rsid w:val="00AB4C13"/>
    <w:rsid w:val="00AE4C81"/>
    <w:rsid w:val="00AF4921"/>
    <w:rsid w:val="00B459EF"/>
    <w:rsid w:val="00B92E1F"/>
    <w:rsid w:val="00B97204"/>
    <w:rsid w:val="00BA3715"/>
    <w:rsid w:val="00BB1D38"/>
    <w:rsid w:val="00BD2496"/>
    <w:rsid w:val="00BE72BC"/>
    <w:rsid w:val="00C02F94"/>
    <w:rsid w:val="00C40988"/>
    <w:rsid w:val="00C40D8D"/>
    <w:rsid w:val="00C56295"/>
    <w:rsid w:val="00C75C30"/>
    <w:rsid w:val="00CB7AF9"/>
    <w:rsid w:val="00CD346C"/>
    <w:rsid w:val="00CF34F2"/>
    <w:rsid w:val="00D318E1"/>
    <w:rsid w:val="00D65074"/>
    <w:rsid w:val="00DE2402"/>
    <w:rsid w:val="00DE4EBE"/>
    <w:rsid w:val="00DE68C1"/>
    <w:rsid w:val="00DF390F"/>
    <w:rsid w:val="00E01ACF"/>
    <w:rsid w:val="00E97D88"/>
    <w:rsid w:val="00EA385B"/>
    <w:rsid w:val="00EC5A06"/>
    <w:rsid w:val="00EE79A5"/>
    <w:rsid w:val="00EF3F03"/>
    <w:rsid w:val="00F76622"/>
    <w:rsid w:val="00FF2E15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2557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128</cp:revision>
  <cp:lastPrinted>2017-03-29T10:57:00Z</cp:lastPrinted>
  <dcterms:created xsi:type="dcterms:W3CDTF">2026-01-28T07:21:00Z</dcterms:created>
  <dcterms:modified xsi:type="dcterms:W3CDTF">2026-03-18T14:29:00Z</dcterms:modified>
</cp:coreProperties>
</file>