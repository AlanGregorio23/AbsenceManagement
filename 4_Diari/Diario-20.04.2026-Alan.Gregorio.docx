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312C193" w:rsidR="005D6E86" w:rsidRPr="001D1B3C" w:rsidRDefault="00BE325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77CD287D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BE325F">
              <w:rPr>
                <w:rFonts w:ascii="Arial" w:hAnsi="Arial" w:cs="Arial"/>
              </w:rPr>
              <w:t>09</w:t>
            </w:r>
            <w:r>
              <w:rPr>
                <w:rFonts w:ascii="Arial" w:hAnsi="Arial" w:cs="Arial"/>
              </w:rPr>
              <w:t>:</w:t>
            </w:r>
            <w:r w:rsidR="00BE325F">
              <w:rPr>
                <w:rFonts w:ascii="Arial" w:hAnsi="Arial" w:cs="Arial"/>
              </w:rPr>
              <w:t>50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67DD544" w:rsidR="005D6E86" w:rsidRPr="001D1B3C" w:rsidRDefault="00BE325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40E9DE5C" w:rsidR="00197E4E" w:rsidRPr="00EE3DA5" w:rsidRDefault="00312F9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08:20</w:t>
            </w:r>
            <w:r w:rsidR="00D62F61" w:rsidRPr="00EE3DA5">
              <w:rPr>
                <w:rFonts w:ascii="Arial" w:hAnsi="Arial" w:cs="Arial"/>
              </w:rPr>
              <w:t xml:space="preserve"> /</w:t>
            </w:r>
            <w:r w:rsidR="009E1FF6" w:rsidRPr="00EE3DA5">
              <w:rPr>
                <w:rFonts w:ascii="Arial" w:hAnsi="Arial" w:cs="Arial"/>
              </w:rPr>
              <w:t xml:space="preserve"> </w:t>
            </w:r>
            <w:r w:rsidR="00466808" w:rsidRPr="00EE3DA5">
              <w:rPr>
                <w:rFonts w:ascii="Arial" w:hAnsi="Arial" w:cs="Arial"/>
              </w:rPr>
              <w:t>09</w:t>
            </w:r>
            <w:r w:rsidR="00D62F61" w:rsidRPr="00EE3DA5">
              <w:rPr>
                <w:rFonts w:ascii="Arial" w:hAnsi="Arial" w:cs="Arial"/>
              </w:rPr>
              <w:t>:</w:t>
            </w:r>
            <w:r w:rsidR="00FB141A" w:rsidRPr="00EE3DA5">
              <w:rPr>
                <w:rFonts w:ascii="Arial" w:hAnsi="Arial" w:cs="Arial"/>
              </w:rPr>
              <w:t>5</w:t>
            </w:r>
            <w:r w:rsidR="00522FA5" w:rsidRPr="00EE3DA5">
              <w:rPr>
                <w:rFonts w:ascii="Arial" w:hAnsi="Arial" w:cs="Arial"/>
              </w:rPr>
              <w:t>0</w:t>
            </w:r>
            <w:r w:rsidR="00D62F61" w:rsidRPr="00EE3DA5">
              <w:rPr>
                <w:rFonts w:ascii="Arial" w:hAnsi="Arial" w:cs="Arial"/>
              </w:rPr>
              <w:t xml:space="preserve">: </w:t>
            </w:r>
            <w:r w:rsidR="00BE325F">
              <w:rPr>
                <w:rFonts w:ascii="Arial" w:hAnsi="Arial" w:cs="Arial"/>
              </w:rPr>
              <w:t xml:space="preserve">Finita la parte implementazione della documentazione e iniziato i protocolli di test. Sistemato anche i testi delle motivazioni sulle UI che non erano coerenti con il backend su che motivazione era facoltativa e obbligatoria. </w:t>
            </w:r>
          </w:p>
          <w:p w14:paraId="3BDFF3E9" w14:textId="1BA9F3E8" w:rsidR="00227E26" w:rsidRPr="00BE325F" w:rsidRDefault="00227E26" w:rsidP="00BE325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F87EFFF" w:rsidR="00F02A62" w:rsidRPr="00EE3DA5" w:rsidRDefault="00EE3DA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Docker desktop non funzionante sul pc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4D3EE53" w:rsidR="00632B06" w:rsidRPr="00946748" w:rsidRDefault="00946748" w:rsidP="0094674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65274A65" w14:textId="0D5DAEE9" w:rsidR="008F504A" w:rsidRDefault="00BE325F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protocolli di test</w:t>
            </w:r>
          </w:p>
          <w:p w14:paraId="055FCBC0" w14:textId="64A0B997" w:rsidR="00BE325F" w:rsidRDefault="00BE325F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i test</w:t>
            </w:r>
          </w:p>
          <w:p w14:paraId="7625903A" w14:textId="5D989948" w:rsidR="006E1A36" w:rsidRPr="007D308C" w:rsidRDefault="00BE325F" w:rsidP="007D308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docker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D238E" w14:textId="77777777" w:rsidR="00F61C86" w:rsidRDefault="00F61C86" w:rsidP="00DC1A1A">
      <w:pPr>
        <w:spacing w:after="0" w:line="240" w:lineRule="auto"/>
      </w:pPr>
      <w:r>
        <w:separator/>
      </w:r>
    </w:p>
    <w:p w14:paraId="22E9C240" w14:textId="77777777" w:rsidR="00F61C86" w:rsidRDefault="00F61C86"/>
    <w:p w14:paraId="7CCDC58C" w14:textId="77777777" w:rsidR="00F61C86" w:rsidRDefault="00F61C86" w:rsidP="00454290"/>
  </w:endnote>
  <w:endnote w:type="continuationSeparator" w:id="0">
    <w:p w14:paraId="636DE1C9" w14:textId="77777777" w:rsidR="00F61C86" w:rsidRDefault="00F61C86" w:rsidP="00DC1A1A">
      <w:pPr>
        <w:spacing w:after="0" w:line="240" w:lineRule="auto"/>
      </w:pPr>
      <w:r>
        <w:continuationSeparator/>
      </w:r>
    </w:p>
    <w:p w14:paraId="097BB56A" w14:textId="77777777" w:rsidR="00F61C86" w:rsidRDefault="00F61C86"/>
    <w:p w14:paraId="69EB4B5E" w14:textId="77777777" w:rsidR="00F61C86" w:rsidRDefault="00F61C8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A689E" w14:textId="77777777" w:rsidR="00F61C86" w:rsidRDefault="00F61C86" w:rsidP="00DC1A1A">
      <w:pPr>
        <w:spacing w:after="0" w:line="240" w:lineRule="auto"/>
      </w:pPr>
      <w:r>
        <w:separator/>
      </w:r>
    </w:p>
    <w:p w14:paraId="7C9C62B7" w14:textId="77777777" w:rsidR="00F61C86" w:rsidRDefault="00F61C86"/>
    <w:p w14:paraId="16840749" w14:textId="77777777" w:rsidR="00F61C86" w:rsidRDefault="00F61C86" w:rsidP="00454290"/>
  </w:footnote>
  <w:footnote w:type="continuationSeparator" w:id="0">
    <w:p w14:paraId="56342E45" w14:textId="77777777" w:rsidR="00F61C86" w:rsidRDefault="00F61C86" w:rsidP="00DC1A1A">
      <w:pPr>
        <w:spacing w:after="0" w:line="240" w:lineRule="auto"/>
      </w:pPr>
      <w:r>
        <w:continuationSeparator/>
      </w:r>
    </w:p>
    <w:p w14:paraId="2AE00088" w14:textId="77777777" w:rsidR="00F61C86" w:rsidRDefault="00F61C86"/>
    <w:p w14:paraId="6E8137B9" w14:textId="77777777" w:rsidR="00F61C86" w:rsidRDefault="00F61C8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70D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4183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602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299D"/>
    <w:rsid w:val="00484EBD"/>
    <w:rsid w:val="0048630B"/>
    <w:rsid w:val="00487EAB"/>
    <w:rsid w:val="004904FD"/>
    <w:rsid w:val="00491AE0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0924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1A3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3AF4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80D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46748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0408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1717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258B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25F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647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3DA5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D7E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1C86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1F429B"/>
    <w:rsid w:val="00277EF0"/>
    <w:rsid w:val="00285241"/>
    <w:rsid w:val="002A244B"/>
    <w:rsid w:val="002B721E"/>
    <w:rsid w:val="003420EA"/>
    <w:rsid w:val="00354639"/>
    <w:rsid w:val="00372AB1"/>
    <w:rsid w:val="003A5895"/>
    <w:rsid w:val="003B10C7"/>
    <w:rsid w:val="003B3A61"/>
    <w:rsid w:val="00415602"/>
    <w:rsid w:val="00442DE7"/>
    <w:rsid w:val="0048630B"/>
    <w:rsid w:val="00491154"/>
    <w:rsid w:val="00491AE0"/>
    <w:rsid w:val="005522FA"/>
    <w:rsid w:val="00582A95"/>
    <w:rsid w:val="005D6501"/>
    <w:rsid w:val="005F2D49"/>
    <w:rsid w:val="0063160F"/>
    <w:rsid w:val="0063588A"/>
    <w:rsid w:val="00662FAC"/>
    <w:rsid w:val="00673E88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B7D26"/>
    <w:rsid w:val="00DE2402"/>
    <w:rsid w:val="00DE4EBE"/>
    <w:rsid w:val="00E01ACF"/>
    <w:rsid w:val="00E97D88"/>
    <w:rsid w:val="00EC5A06"/>
    <w:rsid w:val="00EF3F03"/>
    <w:rsid w:val="00F25D7E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2182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146</cp:revision>
  <cp:lastPrinted>2017-03-29T10:57:00Z</cp:lastPrinted>
  <dcterms:created xsi:type="dcterms:W3CDTF">2026-01-28T07:21:00Z</dcterms:created>
  <dcterms:modified xsi:type="dcterms:W3CDTF">2026-04-20T07:45:00Z</dcterms:modified>
</cp:coreProperties>
</file>