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D582707" w:rsidR="005D6E86" w:rsidRPr="001D1B3C" w:rsidRDefault="00B03F2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A619C7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0BCF8C2" w:rsidR="005D6E86" w:rsidRPr="001D1B3C" w:rsidRDefault="00A619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107A467" w14:textId="215008ED" w:rsidR="00B03F2A" w:rsidRPr="00B03F2A" w:rsidRDefault="00312F95" w:rsidP="00B03F2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B03F2A">
              <w:rPr>
                <w:rFonts w:ascii="Arial" w:hAnsi="Arial" w:cs="Arial"/>
              </w:rPr>
              <w:t>Creazione controller per la segnalazione di una nuova assenza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2A1DA829" w14:textId="525E66DC" w:rsid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</w:t>
            </w:r>
            <w:r w:rsidR="00B03F2A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B03F2A">
              <w:rPr>
                <w:rFonts w:ascii="Arial" w:hAnsi="Arial" w:cs="Arial"/>
              </w:rPr>
              <w:t>35</w:t>
            </w:r>
            <w:r>
              <w:rPr>
                <w:rFonts w:ascii="Arial" w:hAnsi="Arial" w:cs="Arial"/>
              </w:rPr>
              <w:t xml:space="preserve">: Inizio implementazione </w:t>
            </w:r>
            <w:r w:rsidR="00136548">
              <w:rPr>
                <w:rFonts w:ascii="Arial" w:hAnsi="Arial" w:cs="Arial"/>
              </w:rPr>
              <w:t>dei logia</w:t>
            </w:r>
            <w:r w:rsidR="00B03F2A">
              <w:rPr>
                <w:rFonts w:ascii="Arial" w:hAnsi="Arial" w:cs="Arial"/>
              </w:rPr>
              <w:t xml:space="preserve"> della creazione di </w:t>
            </w:r>
            <w:r w:rsidR="00136548">
              <w:rPr>
                <w:rFonts w:ascii="Arial" w:hAnsi="Arial" w:cs="Arial"/>
              </w:rPr>
              <w:t>un’assenza</w:t>
            </w:r>
            <w:r w:rsidR="00B03F2A">
              <w:rPr>
                <w:rFonts w:ascii="Arial" w:hAnsi="Arial" w:cs="Arial"/>
              </w:rPr>
              <w:t xml:space="preserve"> con la approvazione senza firma (</w:t>
            </w:r>
            <w:proofErr w:type="spellStart"/>
            <w:r w:rsidR="00B03F2A">
              <w:rPr>
                <w:rFonts w:ascii="Arial" w:hAnsi="Arial" w:cs="Arial"/>
              </w:rPr>
              <w:t>ovveride</w:t>
            </w:r>
            <w:proofErr w:type="spellEnd"/>
            <w:r w:rsidR="00B03F2A">
              <w:rPr>
                <w:rFonts w:ascii="Arial" w:hAnsi="Arial" w:cs="Arial"/>
              </w:rPr>
              <w:t xml:space="preserve">) da parte del docente di </w:t>
            </w:r>
            <w:proofErr w:type="spellStart"/>
            <w:r w:rsidR="00B03F2A">
              <w:rPr>
                <w:rFonts w:ascii="Arial" w:hAnsi="Arial" w:cs="Arial"/>
              </w:rPr>
              <w:t>calsse</w:t>
            </w:r>
            <w:proofErr w:type="spellEnd"/>
            <w:r w:rsidR="00B03F2A">
              <w:rPr>
                <w:rFonts w:ascii="Arial" w:hAnsi="Arial" w:cs="Arial"/>
              </w:rPr>
              <w:t xml:space="preserve">, o come la gestione e il conteggio automatico delle 40 ore. </w:t>
            </w:r>
          </w:p>
          <w:p w14:paraId="0461C3D5" w14:textId="7777777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183C5244" w14:textId="3CB75906" w:rsidR="00B03F2A" w:rsidRDefault="00B03F2A" w:rsidP="00B03F2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/ 14:00: Inizio ricerca</w:t>
            </w:r>
            <w:r w:rsidR="008166AE">
              <w:rPr>
                <w:rFonts w:ascii="Arial" w:hAnsi="Arial" w:cs="Arial"/>
              </w:rPr>
              <w:t xml:space="preserve"> e implementazione</w:t>
            </w:r>
            <w:r>
              <w:rPr>
                <w:rFonts w:ascii="Arial" w:hAnsi="Arial" w:cs="Arial"/>
              </w:rPr>
              <w:t xml:space="preserve"> per come gestire l’invio del email con </w:t>
            </w:r>
            <w:proofErr w:type="spellStart"/>
            <w:r>
              <w:rPr>
                <w:rFonts w:ascii="Arial" w:hAnsi="Arial" w:cs="Arial"/>
              </w:rPr>
              <w:t>laravel</w:t>
            </w:r>
            <w:proofErr w:type="spellEnd"/>
            <w:r>
              <w:rPr>
                <w:rFonts w:ascii="Arial" w:hAnsi="Arial" w:cs="Arial"/>
              </w:rPr>
              <w:t xml:space="preserve"> e gmail </w:t>
            </w:r>
          </w:p>
          <w:p w14:paraId="258E969C" w14:textId="40FEE9A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  <w:hyperlink r:id="rId8" w:history="1">
              <w:r w:rsidRPr="00B03F2A">
                <w:rPr>
                  <w:rStyle w:val="Collegamentoipertestuale"/>
                  <w:rFonts w:ascii="Arial" w:hAnsi="Arial" w:cs="Arial"/>
                </w:rPr>
                <w:t>fonte</w:t>
              </w:r>
            </w:hyperlink>
          </w:p>
          <w:p w14:paraId="06D2F9A8" w14:textId="77777777" w:rsidR="00B03F2A" w:rsidRPr="00B03F2A" w:rsidRDefault="00B03F2A" w:rsidP="00B03F2A">
            <w:pPr>
              <w:pStyle w:val="Paragrafoelenco"/>
              <w:rPr>
                <w:rFonts w:ascii="Arial" w:hAnsi="Arial" w:cs="Arial"/>
              </w:rPr>
            </w:pPr>
          </w:p>
          <w:p w14:paraId="7ED32F85" w14:textId="5F167408" w:rsidR="00B03F2A" w:rsidRPr="00A619C7" w:rsidRDefault="00B03F2A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14:00 / 15:45: </w:t>
            </w:r>
            <w:r w:rsidR="00117D65">
              <w:rPr>
                <w:rFonts w:ascii="Arial" w:hAnsi="Arial" w:cs="Arial"/>
              </w:rPr>
              <w:t xml:space="preserve">Discussione col docente di classe </w:t>
            </w:r>
            <w:proofErr w:type="spellStart"/>
            <w:r w:rsidR="00117D65">
              <w:rPr>
                <w:rFonts w:ascii="Arial" w:hAnsi="Arial" w:cs="Arial"/>
              </w:rPr>
              <w:t>Valsangiacomo</w:t>
            </w:r>
            <w:proofErr w:type="spellEnd"/>
            <w:r w:rsidR="00117D65">
              <w:rPr>
                <w:rFonts w:ascii="Arial" w:hAnsi="Arial" w:cs="Arial"/>
              </w:rPr>
              <w:t xml:space="preserve"> su dettagli che potrebbero essere utili </w:t>
            </w:r>
            <w:r w:rsidR="00136548">
              <w:rPr>
                <w:rFonts w:ascii="Arial" w:hAnsi="Arial" w:cs="Arial"/>
              </w:rPr>
              <w:t>sull’implementazione</w:t>
            </w:r>
            <w:r w:rsidR="00117D65">
              <w:rPr>
                <w:rFonts w:ascii="Arial" w:hAnsi="Arial" w:cs="Arial"/>
              </w:rPr>
              <w:t xml:space="preserve">. </w:t>
            </w:r>
          </w:p>
          <w:p w14:paraId="3BDFF3E9" w14:textId="1BA9F3E8" w:rsidR="00227E26" w:rsidRPr="00A619C7" w:rsidRDefault="00227E26" w:rsidP="00A619C7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020D72A" w:rsidR="00F02A62" w:rsidRPr="00980230" w:rsidRDefault="00F02A62" w:rsidP="00980230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5167670F" w14:textId="00E985B3" w:rsidR="00C559FB" w:rsidRDefault="00C559FB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sistema per invio email con token al genitore</w:t>
            </w:r>
          </w:p>
          <w:p w14:paraId="7625903A" w14:textId="1150F761" w:rsidR="00D536CA" w:rsidRPr="00C559FB" w:rsidRDefault="00A619C7" w:rsidP="00C559F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</w:t>
            </w:r>
            <w:r w:rsidR="00D536CA">
              <w:rPr>
                <w:rFonts w:ascii="Arial" w:hAnsi="Arial" w:cs="Arial"/>
              </w:rPr>
              <w:t xml:space="preserve"> con il flusso della segnalazione delle assenze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7418D4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proofErr w:type="spellStart"/>
          <w:r w:rsidR="00B378D3">
            <w:rPr>
              <w:rFonts w:ascii="Arial" w:hAnsi="Arial" w:cs="Arial"/>
            </w:rPr>
            <w:t>Chatgpt</w:t>
          </w:r>
          <w:proofErr w:type="spellEnd"/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A551A7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EndPr/>
      <w:sdtContent>
        <w:p w14:paraId="22457759" w14:textId="32F6CE35" w:rsidR="00872C0D" w:rsidRDefault="00B378D3" w:rsidP="00872C0D">
          <w:pPr>
            <w:pStyle w:val="Nessunaspaziatura"/>
            <w:rPr>
              <w:rFonts w:ascii="Arial" w:hAnsi="Arial" w:cs="Arial"/>
            </w:rPr>
          </w:pPr>
          <w:r w:rsidRPr="00B378D3">
            <w:rPr>
              <w:rFonts w:ascii="Arial" w:hAnsi="Arial" w:cs="Arial"/>
            </w:rPr>
            <w:t xml:space="preserve">ok ora come faccio la gestione del </w:t>
          </w:r>
          <w:proofErr w:type="spellStart"/>
          <w:r w:rsidRPr="00B378D3">
            <w:rPr>
              <w:rFonts w:ascii="Arial" w:hAnsi="Arial" w:cs="Arial"/>
            </w:rPr>
            <w:t>tocken</w:t>
          </w:r>
          <w:proofErr w:type="spellEnd"/>
          <w:r w:rsidRPr="00B378D3">
            <w:rPr>
              <w:rFonts w:ascii="Arial" w:hAnsi="Arial" w:cs="Arial"/>
            </w:rPr>
            <w:t xml:space="preserve"> </w:t>
          </w:r>
          <w:proofErr w:type="spellStart"/>
          <w:r w:rsidRPr="00B378D3">
            <w:rPr>
              <w:rFonts w:ascii="Arial" w:hAnsi="Arial" w:cs="Arial"/>
            </w:rPr>
            <w:t>calcoal</w:t>
          </w:r>
          <w:proofErr w:type="spellEnd"/>
          <w:r w:rsidRPr="00B378D3">
            <w:rPr>
              <w:rFonts w:ascii="Arial" w:hAnsi="Arial" w:cs="Arial"/>
            </w:rPr>
            <w:t xml:space="preserve"> che ho fatto il sistema di invio delle email ma ora come faccio questo</w:t>
          </w:r>
        </w:p>
        <w:p w14:paraId="70E086F2" w14:textId="77777777" w:rsidR="00B378D3" w:rsidRPr="00872C0D" w:rsidRDefault="00B378D3" w:rsidP="00872C0D">
          <w:pPr>
            <w:pStyle w:val="Nessunaspaziatura"/>
            <w:rPr>
              <w:rFonts w:ascii="Arial" w:hAnsi="Arial" w:cs="Arial"/>
            </w:rPr>
          </w:pPr>
        </w:p>
      </w:sdtContent>
    </w:sdt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6F5BE890" w14:textId="77777777" w:rsidR="00B378D3" w:rsidRPr="00B378D3" w:rsidRDefault="00B378D3" w:rsidP="00B378D3">
          <w:pPr>
            <w:pStyle w:val="Nessunaspaziatura"/>
            <w:rPr>
              <w:rFonts w:ascii="Arial" w:hAnsi="Arial" w:cs="Arial"/>
            </w:rPr>
          </w:pPr>
          <w:r w:rsidRPr="00B378D3">
            <w:rPr>
              <w:rFonts w:ascii="Arial" w:hAnsi="Arial" w:cs="Arial"/>
            </w:rPr>
            <w:t xml:space="preserve">Perfetto. Hai già fatto invio email con link, quindi ora ti manca la parte davvero importante: gestione sicura del token (REQ-07 → “Link con token sicuro” </w:t>
          </w:r>
        </w:p>
        <w:p w14:paraId="33F5D001" w14:textId="77777777" w:rsidR="00B378D3" w:rsidRPr="00B378D3" w:rsidRDefault="00B378D3" w:rsidP="00B378D3">
          <w:pPr>
            <w:pStyle w:val="Nessunaspaziatura"/>
            <w:rPr>
              <w:rFonts w:ascii="Arial" w:hAnsi="Arial" w:cs="Arial"/>
            </w:rPr>
          </w:pPr>
        </w:p>
        <w:p w14:paraId="78397B38" w14:textId="77777777" w:rsidR="00B378D3" w:rsidRPr="00B378D3" w:rsidRDefault="00B378D3" w:rsidP="00B378D3">
          <w:pPr>
            <w:pStyle w:val="Nessunaspaziatura"/>
            <w:rPr>
              <w:rFonts w:ascii="Arial" w:hAnsi="Arial" w:cs="Arial"/>
            </w:rPr>
          </w:pPr>
          <w:r w:rsidRPr="00B378D3">
            <w:rPr>
              <w:rFonts w:ascii="Arial" w:hAnsi="Arial" w:cs="Arial"/>
            </w:rPr>
            <w:t>).</w:t>
          </w:r>
        </w:p>
        <w:p w14:paraId="503910C6" w14:textId="77777777" w:rsidR="00B378D3" w:rsidRPr="00B378D3" w:rsidRDefault="00B378D3" w:rsidP="00B378D3">
          <w:pPr>
            <w:pStyle w:val="Nessunaspaziatura"/>
            <w:rPr>
              <w:rFonts w:ascii="Arial" w:hAnsi="Arial" w:cs="Arial"/>
            </w:rPr>
          </w:pPr>
        </w:p>
        <w:p w14:paraId="640ED767" w14:textId="38455878" w:rsidR="00B05FD8" w:rsidRPr="00A619C7" w:rsidRDefault="00B378D3" w:rsidP="00B378D3">
          <w:pPr>
            <w:pStyle w:val="Nessunaspaziatura"/>
          </w:pPr>
          <w:r w:rsidRPr="00B378D3">
            <w:rPr>
              <w:rFonts w:ascii="Arial" w:hAnsi="Arial" w:cs="Arial"/>
            </w:rPr>
            <w:t xml:space="preserve">Ti spiego come farlo bene in </w:t>
          </w:r>
          <w:proofErr w:type="spellStart"/>
          <w:r w:rsidRPr="00B378D3">
            <w:rPr>
              <w:rFonts w:ascii="Arial" w:hAnsi="Arial" w:cs="Arial"/>
            </w:rPr>
            <w:t>Laravel</w:t>
          </w:r>
          <w:proofErr w:type="spellEnd"/>
          <w:r w:rsidRPr="00B378D3">
            <w:rPr>
              <w:rFonts w:ascii="Arial" w:hAnsi="Arial" w:cs="Arial"/>
            </w:rPr>
            <w:t>, in modo professionale e coerente con il flusso che hai definito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5FD0711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19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378D3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05C5AA0" w:rsidR="00624F63" w:rsidRPr="001D1B3C" w:rsidRDefault="00B378D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Avrei fatto una ricerca approfondita o cercato degli esempi già online</w:t>
          </w:r>
        </w:p>
      </w:sdtContent>
    </w:sdt>
    <w:sectPr w:rsidR="00624F63" w:rsidRPr="001D1B3C" w:rsidSect="00183D28">
      <w:headerReference w:type="default" r:id="rId9"/>
      <w:footerReference w:type="default" r:id="rId10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FA8B3" w14:textId="77777777" w:rsidR="001F0AEC" w:rsidRDefault="001F0AEC" w:rsidP="00DC1A1A">
      <w:pPr>
        <w:spacing w:after="0" w:line="240" w:lineRule="auto"/>
      </w:pPr>
      <w:r>
        <w:separator/>
      </w:r>
    </w:p>
    <w:p w14:paraId="0F5796C0" w14:textId="77777777" w:rsidR="001F0AEC" w:rsidRDefault="001F0AEC"/>
    <w:p w14:paraId="2E3EEE50" w14:textId="77777777" w:rsidR="001F0AEC" w:rsidRDefault="001F0AEC" w:rsidP="00454290"/>
  </w:endnote>
  <w:endnote w:type="continuationSeparator" w:id="0">
    <w:p w14:paraId="7555426C" w14:textId="77777777" w:rsidR="001F0AEC" w:rsidRDefault="001F0AEC" w:rsidP="00DC1A1A">
      <w:pPr>
        <w:spacing w:after="0" w:line="240" w:lineRule="auto"/>
      </w:pPr>
      <w:r>
        <w:continuationSeparator/>
      </w:r>
    </w:p>
    <w:p w14:paraId="62E2179A" w14:textId="77777777" w:rsidR="001F0AEC" w:rsidRDefault="001F0AEC"/>
    <w:p w14:paraId="16B05E37" w14:textId="77777777" w:rsidR="001F0AEC" w:rsidRDefault="001F0AEC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464F8" w14:textId="77777777" w:rsidR="001F0AEC" w:rsidRDefault="001F0AEC" w:rsidP="00DC1A1A">
      <w:pPr>
        <w:spacing w:after="0" w:line="240" w:lineRule="auto"/>
      </w:pPr>
      <w:r>
        <w:separator/>
      </w:r>
    </w:p>
    <w:p w14:paraId="6CE242CD" w14:textId="77777777" w:rsidR="001F0AEC" w:rsidRDefault="001F0AEC"/>
    <w:p w14:paraId="3F29A1F7" w14:textId="77777777" w:rsidR="001F0AEC" w:rsidRDefault="001F0AEC" w:rsidP="00454290"/>
  </w:footnote>
  <w:footnote w:type="continuationSeparator" w:id="0">
    <w:p w14:paraId="57385216" w14:textId="77777777" w:rsidR="001F0AEC" w:rsidRDefault="001F0AEC" w:rsidP="00DC1A1A">
      <w:pPr>
        <w:spacing w:after="0" w:line="240" w:lineRule="auto"/>
      </w:pPr>
      <w:r>
        <w:continuationSeparator/>
      </w:r>
    </w:p>
    <w:p w14:paraId="26B203C4" w14:textId="77777777" w:rsidR="001F0AEC" w:rsidRDefault="001F0AEC"/>
    <w:p w14:paraId="16472DA7" w14:textId="77777777" w:rsidR="001F0AEC" w:rsidRDefault="001F0AEC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AEC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73D20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akhmadshaleh/sending-email-with-laravel-10-and-gmail-49be01c2bc8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77EF0"/>
    <w:rsid w:val="00285241"/>
    <w:rsid w:val="00372AB1"/>
    <w:rsid w:val="003B10C7"/>
    <w:rsid w:val="003B3A61"/>
    <w:rsid w:val="0048630B"/>
    <w:rsid w:val="00491154"/>
    <w:rsid w:val="0063160F"/>
    <w:rsid w:val="0063588A"/>
    <w:rsid w:val="00662FAC"/>
    <w:rsid w:val="006F3137"/>
    <w:rsid w:val="007236A8"/>
    <w:rsid w:val="007659CA"/>
    <w:rsid w:val="00791A87"/>
    <w:rsid w:val="007F4556"/>
    <w:rsid w:val="0080736A"/>
    <w:rsid w:val="00844B6D"/>
    <w:rsid w:val="0090521C"/>
    <w:rsid w:val="00914894"/>
    <w:rsid w:val="00987925"/>
    <w:rsid w:val="009A1968"/>
    <w:rsid w:val="009A40B4"/>
    <w:rsid w:val="00A04185"/>
    <w:rsid w:val="00A32112"/>
    <w:rsid w:val="00A41CBF"/>
    <w:rsid w:val="00AB4C13"/>
    <w:rsid w:val="00AF4921"/>
    <w:rsid w:val="00B459EF"/>
    <w:rsid w:val="00BA3715"/>
    <w:rsid w:val="00BD2496"/>
    <w:rsid w:val="00BE72BC"/>
    <w:rsid w:val="00C02F94"/>
    <w:rsid w:val="00CB7AF9"/>
    <w:rsid w:val="00CD346C"/>
    <w:rsid w:val="00CF34F2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1368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74</cp:revision>
  <cp:lastPrinted>2017-03-29T10:57:00Z</cp:lastPrinted>
  <dcterms:created xsi:type="dcterms:W3CDTF">2026-01-28T07:21:00Z</dcterms:created>
  <dcterms:modified xsi:type="dcterms:W3CDTF">2026-02-23T12:47:00Z</dcterms:modified>
</cp:coreProperties>
</file>