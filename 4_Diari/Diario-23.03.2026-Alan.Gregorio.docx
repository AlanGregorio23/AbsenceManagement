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3D258E22" w:rsidR="005D6E86" w:rsidRPr="001D1B3C" w:rsidRDefault="00C1485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Trevano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6ACED937" w:rsidR="005D6E86" w:rsidRPr="001D1B3C" w:rsidRDefault="00B03F2A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A619C7">
              <w:rPr>
                <w:rFonts w:ascii="Arial" w:hAnsi="Arial" w:cs="Arial"/>
              </w:rPr>
              <w:t>3</w:t>
            </w:r>
            <w:r w:rsidR="005D6E86" w:rsidRPr="001D1B3C">
              <w:rPr>
                <w:rFonts w:ascii="Arial" w:hAnsi="Arial" w:cs="Arial"/>
              </w:rPr>
              <w:t>.</w:t>
            </w:r>
            <w:r w:rsidR="009C2A31">
              <w:rPr>
                <w:rFonts w:ascii="Arial" w:hAnsi="Arial" w:cs="Arial"/>
              </w:rPr>
              <w:t>0</w:t>
            </w:r>
            <w:r w:rsidR="009D0DBF">
              <w:rPr>
                <w:rFonts w:ascii="Arial" w:hAnsi="Arial" w:cs="Arial"/>
              </w:rPr>
              <w:t>3</w:t>
            </w:r>
            <w:r w:rsidR="005D6E86" w:rsidRPr="001D1B3C">
              <w:rPr>
                <w:rFonts w:ascii="Arial" w:hAnsi="Arial" w:cs="Arial"/>
              </w:rPr>
              <w:t>.</w:t>
            </w:r>
            <w:r w:rsidR="00C1485D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47981707" w:rsidR="005D6E86" w:rsidRPr="001D1B3C" w:rsidRDefault="00312F9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– 11:35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333890CF" w:rsidR="005D6E86" w:rsidRPr="001D1B3C" w:rsidRDefault="009D0DBF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2107A467" w14:textId="7FC848F3" w:rsidR="00B03F2A" w:rsidRPr="00B03F2A" w:rsidRDefault="00312F95" w:rsidP="00B03F2A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</w:t>
            </w:r>
            <w:r w:rsidR="00D62F61">
              <w:rPr>
                <w:rFonts w:ascii="Arial" w:hAnsi="Arial" w:cs="Arial"/>
              </w:rPr>
              <w:t xml:space="preserve"> /</w:t>
            </w:r>
            <w:r w:rsidR="009E1FF6">
              <w:rPr>
                <w:rFonts w:ascii="Arial" w:hAnsi="Arial" w:cs="Arial"/>
              </w:rPr>
              <w:t xml:space="preserve"> </w:t>
            </w:r>
            <w:r w:rsidR="00466808">
              <w:rPr>
                <w:rFonts w:ascii="Arial" w:hAnsi="Arial" w:cs="Arial"/>
              </w:rPr>
              <w:t>09</w:t>
            </w:r>
            <w:r w:rsidR="00D62F61">
              <w:rPr>
                <w:rFonts w:ascii="Arial" w:hAnsi="Arial" w:cs="Arial"/>
              </w:rPr>
              <w:t>:</w:t>
            </w:r>
            <w:r w:rsidR="00FB141A">
              <w:rPr>
                <w:rFonts w:ascii="Arial" w:hAnsi="Arial" w:cs="Arial"/>
              </w:rPr>
              <w:t>5</w:t>
            </w:r>
            <w:r w:rsidR="00522FA5">
              <w:rPr>
                <w:rFonts w:ascii="Arial" w:hAnsi="Arial" w:cs="Arial"/>
              </w:rPr>
              <w:t>0</w:t>
            </w:r>
            <w:r w:rsidR="00D62F61">
              <w:rPr>
                <w:rFonts w:ascii="Arial" w:hAnsi="Arial" w:cs="Arial"/>
              </w:rPr>
              <w:t xml:space="preserve">: </w:t>
            </w:r>
            <w:r w:rsidR="009D0DBF">
              <w:rPr>
                <w:rFonts w:ascii="Arial" w:hAnsi="Arial" w:cs="Arial"/>
              </w:rPr>
              <w:t>Sistemato problema sul termine dei 10 giorni automatico sui certificati medici</w:t>
            </w:r>
          </w:p>
          <w:p w14:paraId="0E0961AD" w14:textId="77777777" w:rsidR="00A619C7" w:rsidRDefault="00A619C7" w:rsidP="00A619C7">
            <w:pPr>
              <w:pStyle w:val="Paragrafoelenco"/>
              <w:rPr>
                <w:rFonts w:ascii="Arial" w:hAnsi="Arial" w:cs="Arial"/>
              </w:rPr>
            </w:pPr>
          </w:p>
          <w:p w14:paraId="2A1DA829" w14:textId="7F952206" w:rsidR="00A619C7" w:rsidRDefault="00A619C7" w:rsidP="00A619C7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10:05 / 1</w:t>
            </w:r>
            <w:r w:rsidR="00B03F2A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:</w:t>
            </w:r>
            <w:r w:rsidR="00B03F2A">
              <w:rPr>
                <w:rFonts w:ascii="Arial" w:hAnsi="Arial" w:cs="Arial"/>
              </w:rPr>
              <w:t>35</w:t>
            </w:r>
            <w:r>
              <w:rPr>
                <w:rFonts w:ascii="Arial" w:hAnsi="Arial" w:cs="Arial"/>
              </w:rPr>
              <w:t xml:space="preserve">: </w:t>
            </w:r>
            <w:r w:rsidR="009D0DBF">
              <w:rPr>
                <w:rFonts w:ascii="Arial" w:hAnsi="Arial" w:cs="Arial"/>
              </w:rPr>
              <w:t>Aggiunta logica sulla possibilità di cambiare lo stato delle assenze e dei ritardi ad esempio da giustificata a arbitraria e viceversa.</w:t>
            </w:r>
          </w:p>
          <w:p w14:paraId="0461C3D5" w14:textId="77777777" w:rsidR="00B03F2A" w:rsidRPr="00B03F2A" w:rsidRDefault="00B03F2A" w:rsidP="00B03F2A">
            <w:pPr>
              <w:pStyle w:val="Paragrafoelenco"/>
              <w:rPr>
                <w:rFonts w:ascii="Arial" w:hAnsi="Arial" w:cs="Arial"/>
              </w:rPr>
            </w:pPr>
          </w:p>
          <w:p w14:paraId="183C5244" w14:textId="387A7021" w:rsidR="00B03F2A" w:rsidRDefault="00B03F2A" w:rsidP="00B03F2A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/ 14:00: Inizio ricerca</w:t>
            </w:r>
            <w:r w:rsidR="008166AE">
              <w:rPr>
                <w:rFonts w:ascii="Arial" w:hAnsi="Arial" w:cs="Arial"/>
              </w:rPr>
              <w:t xml:space="preserve"> e </w:t>
            </w:r>
            <w:r w:rsidR="00C67972">
              <w:rPr>
                <w:rFonts w:ascii="Arial" w:hAnsi="Arial" w:cs="Arial"/>
              </w:rPr>
              <w:t>capire come implementare il sistema delle notifiche e aggiungere anche come fare le impostazioni di notifiche email</w:t>
            </w:r>
            <w:r>
              <w:rPr>
                <w:rFonts w:ascii="Arial" w:hAnsi="Arial" w:cs="Arial"/>
              </w:rPr>
              <w:t xml:space="preserve"> </w:t>
            </w:r>
          </w:p>
          <w:p w14:paraId="06D2F9A8" w14:textId="77777777" w:rsidR="00B03F2A" w:rsidRPr="00B03F2A" w:rsidRDefault="00B03F2A" w:rsidP="00B03F2A">
            <w:pPr>
              <w:pStyle w:val="Paragrafoelenco"/>
              <w:rPr>
                <w:rFonts w:ascii="Arial" w:hAnsi="Arial" w:cs="Arial"/>
              </w:rPr>
            </w:pPr>
          </w:p>
          <w:p w14:paraId="7ED32F85" w14:textId="6649DE08" w:rsidR="00B03F2A" w:rsidRPr="00A619C7" w:rsidRDefault="00B03F2A" w:rsidP="00A619C7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14:00 / 15:45: </w:t>
            </w:r>
            <w:r w:rsidR="001A2234">
              <w:rPr>
                <w:rFonts w:ascii="Arial" w:hAnsi="Arial" w:cs="Arial"/>
              </w:rPr>
              <w:t xml:space="preserve">Inizio implementazione sistema delle notifiche con anche le impostazioni sul scegliere se inviare le mail o no alla notifica. </w:t>
            </w:r>
            <w:r w:rsidR="00117D65">
              <w:rPr>
                <w:rFonts w:ascii="Arial" w:hAnsi="Arial" w:cs="Arial"/>
              </w:rPr>
              <w:t xml:space="preserve"> </w:t>
            </w:r>
          </w:p>
          <w:p w14:paraId="3BDFF3E9" w14:textId="1BA9F3E8" w:rsidR="00227E26" w:rsidRPr="00A619C7" w:rsidRDefault="00227E26" w:rsidP="00A619C7">
            <w:pPr>
              <w:rPr>
                <w:rFonts w:ascii="Arial" w:hAnsi="Arial" w:cs="Arial"/>
              </w:rPr>
            </w:pPr>
          </w:p>
        </w:tc>
      </w:tr>
      <w:bookmarkEnd w:id="0"/>
      <w:bookmarkEnd w:id="1"/>
      <w:bookmarkEnd w:id="2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6020D72A" w:rsidR="00F02A62" w:rsidRPr="00980230" w:rsidRDefault="00F02A62" w:rsidP="00980230">
            <w:pPr>
              <w:rPr>
                <w:rFonts w:ascii="Arial" w:hAnsi="Arial" w:cs="Arial"/>
              </w:rPr>
            </w:pP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690A768A" w:rsidR="00632B06" w:rsidRPr="00C46E96" w:rsidRDefault="002B40DB" w:rsidP="00C46E96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Avanti </w:t>
            </w:r>
            <w:r w:rsidR="00AB7F6A">
              <w:rPr>
                <w:rFonts w:ascii="Arial" w:hAnsi="Arial" w:cs="Arial"/>
              </w:rPr>
              <w:t xml:space="preserve">di circa 1 task </w:t>
            </w:r>
            <w:r>
              <w:rPr>
                <w:rFonts w:ascii="Arial" w:hAnsi="Arial" w:cs="Arial"/>
              </w:rPr>
              <w:t>rispetto</w:t>
            </w:r>
            <w:r w:rsidR="00A479B9" w:rsidRPr="00C46E96">
              <w:rPr>
                <w:rFonts w:ascii="Arial" w:hAnsi="Arial" w:cs="Arial"/>
              </w:rPr>
              <w:t xml:space="preserve"> la pianificazione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13F5502" w14:textId="77777777" w:rsidR="00D536CA" w:rsidRDefault="0005013D" w:rsidP="00C559FB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Sistemazione del sistema delle notifiche</w:t>
            </w:r>
          </w:p>
          <w:p w14:paraId="7625903A" w14:textId="37187641" w:rsidR="0005013D" w:rsidRPr="00C559FB" w:rsidRDefault="0005013D" w:rsidP="00C559FB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Sistemazione parte grafica</w:t>
            </w:r>
            <w:r w:rsidR="00BA5F72">
              <w:rPr>
                <w:rFonts w:ascii="Arial" w:hAnsi="Arial" w:cs="Arial"/>
              </w:rPr>
              <w:t xml:space="preserve"> del email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17418D4B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66AE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166AE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66AE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2D5F717E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proofErr w:type="spellStart"/>
          <w:r w:rsidR="00B378D3">
            <w:rPr>
              <w:rFonts w:ascii="Arial" w:hAnsi="Arial" w:cs="Arial"/>
            </w:rPr>
            <w:t>Chatgpt</w:t>
          </w:r>
          <w:proofErr w:type="spellEnd"/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7833ADC7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67972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67972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67972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67972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1113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</w:t>
      </w:r>
      <w:r w:rsidR="00794C38">
        <w:rPr>
          <w:rFonts w:ascii="Arial" w:hAnsi="Arial" w:cs="Arial"/>
        </w:rPr>
        <w:t xml:space="preserve"> 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3" w:name="_Hlk219186319"/>
    </w:p>
    <w:sdt>
      <w:sdtPr>
        <w:rPr>
          <w:rFonts w:ascii="Arial" w:hAnsi="Arial" w:cs="Arial"/>
        </w:rPr>
        <w:alias w:val="Risposta AI"/>
        <w:tag w:val="Risposta AI"/>
        <w:id w:val="-1948851492"/>
        <w:placeholder>
          <w:docPart w:val="4C2CC26A3EC74927822D1942EB57EFE4"/>
        </w:placeholder>
        <w15:color w:val="C0C0C0"/>
      </w:sdtPr>
      <w:sdtContent>
        <w:p w14:paraId="70E086F2" w14:textId="744B42C3" w:rsidR="00B378D3" w:rsidRDefault="00C67972" w:rsidP="00872C0D">
          <w:pPr>
            <w:pStyle w:val="Nessunaspaziatura"/>
            <w:rPr>
              <w:rFonts w:ascii="Arial" w:hAnsi="Arial" w:cs="Arial"/>
            </w:rPr>
          </w:pPr>
          <w:r w:rsidRPr="00C67972">
            <w:rPr>
              <w:rFonts w:ascii="Arial" w:hAnsi="Arial" w:cs="Arial"/>
            </w:rPr>
            <w:t xml:space="preserve">allora nella gestione assenze ce qualcosa da modificare nella gestione del certificato medico nel flusso assenze </w:t>
          </w:r>
          <w:proofErr w:type="spellStart"/>
          <w:r w:rsidRPr="00C67972">
            <w:rPr>
              <w:rFonts w:ascii="Arial" w:hAnsi="Arial" w:cs="Arial"/>
            </w:rPr>
            <w:t>cioe</w:t>
          </w:r>
          <w:proofErr w:type="spellEnd"/>
          <w:r w:rsidRPr="00C67972">
            <w:rPr>
              <w:rFonts w:ascii="Arial" w:hAnsi="Arial" w:cs="Arial"/>
            </w:rPr>
            <w:t xml:space="preserve"> ora si </w:t>
          </w:r>
          <w:proofErr w:type="spellStart"/>
          <w:r w:rsidRPr="00C67972">
            <w:rPr>
              <w:rFonts w:ascii="Arial" w:hAnsi="Arial" w:cs="Arial"/>
            </w:rPr>
            <w:t>puo</w:t>
          </w:r>
          <w:proofErr w:type="spellEnd"/>
          <w:r w:rsidRPr="00C67972">
            <w:rPr>
              <w:rFonts w:ascii="Arial" w:hAnsi="Arial" w:cs="Arial"/>
            </w:rPr>
            <w:t xml:space="preserve"> approvare la assenza senza avere </w:t>
          </w:r>
          <w:proofErr w:type="spellStart"/>
          <w:r w:rsidRPr="00C67972">
            <w:rPr>
              <w:rFonts w:ascii="Arial" w:hAnsi="Arial" w:cs="Arial"/>
            </w:rPr>
            <w:t>l</w:t>
          </w:r>
          <w:proofErr w:type="spellEnd"/>
          <w:r w:rsidRPr="00C67972">
            <w:rPr>
              <w:rFonts w:ascii="Arial" w:hAnsi="Arial" w:cs="Arial"/>
            </w:rPr>
            <w:t xml:space="preserve"> certificato accettato </w:t>
          </w:r>
          <w:proofErr w:type="spellStart"/>
          <w:r w:rsidRPr="00C67972">
            <w:rPr>
              <w:rFonts w:ascii="Arial" w:hAnsi="Arial" w:cs="Arial"/>
            </w:rPr>
            <w:t>cioe</w:t>
          </w:r>
          <w:proofErr w:type="spellEnd"/>
          <w:r w:rsidRPr="00C67972">
            <w:rPr>
              <w:rFonts w:ascii="Arial" w:hAnsi="Arial" w:cs="Arial"/>
            </w:rPr>
            <w:t xml:space="preserve"> che è in revisione pero devi fare che dopo 10 giorno devi controllarmi se </w:t>
          </w:r>
          <w:proofErr w:type="spellStart"/>
          <w:r w:rsidRPr="00C67972">
            <w:rPr>
              <w:rFonts w:ascii="Arial" w:hAnsi="Arial" w:cs="Arial"/>
            </w:rPr>
            <w:t>effetticamente</w:t>
          </w:r>
          <w:proofErr w:type="spellEnd"/>
          <w:r w:rsidRPr="00C67972">
            <w:rPr>
              <w:rFonts w:ascii="Arial" w:hAnsi="Arial" w:cs="Arial"/>
            </w:rPr>
            <w:t xml:space="preserve"> dopo 10 giorni scade il certificato in quello richiesto e mette arbitraria l'</w:t>
          </w:r>
          <w:proofErr w:type="spellStart"/>
          <w:r w:rsidRPr="00C67972">
            <w:rPr>
              <w:rFonts w:ascii="Arial" w:hAnsi="Arial" w:cs="Arial"/>
            </w:rPr>
            <w:t>assneza</w:t>
          </w:r>
          <w:proofErr w:type="spellEnd"/>
          <w:r w:rsidRPr="00C67972">
            <w:rPr>
              <w:rFonts w:ascii="Arial" w:hAnsi="Arial" w:cs="Arial"/>
            </w:rPr>
            <w:t xml:space="preserve"> e poi in se </w:t>
          </w:r>
          <w:proofErr w:type="spellStart"/>
          <w:r w:rsidRPr="00C67972">
            <w:rPr>
              <w:rFonts w:ascii="Arial" w:hAnsi="Arial" w:cs="Arial"/>
            </w:rPr>
            <w:t>se</w:t>
          </w:r>
          <w:proofErr w:type="spellEnd"/>
          <w:r w:rsidRPr="00C67972">
            <w:rPr>
              <w:rFonts w:ascii="Arial" w:hAnsi="Arial" w:cs="Arial"/>
            </w:rPr>
            <w:t xml:space="preserve"> lo metto manualmente tardi in modo che me lo </w:t>
          </w:r>
          <w:proofErr w:type="spellStart"/>
          <w:r w:rsidRPr="00C67972">
            <w:rPr>
              <w:rFonts w:ascii="Arial" w:hAnsi="Arial" w:cs="Arial"/>
            </w:rPr>
            <w:t>da</w:t>
          </w:r>
          <w:proofErr w:type="spellEnd"/>
          <w:r w:rsidRPr="00C67972">
            <w:rPr>
              <w:rFonts w:ascii="Arial" w:hAnsi="Arial" w:cs="Arial"/>
            </w:rPr>
            <w:t xml:space="preserve"> direttamente scaduto su quello lo fa pero non capisco </w:t>
          </w:r>
          <w:proofErr w:type="spellStart"/>
          <w:r w:rsidRPr="00C67972">
            <w:rPr>
              <w:rFonts w:ascii="Arial" w:hAnsi="Arial" w:cs="Arial"/>
            </w:rPr>
            <w:t>perchè</w:t>
          </w:r>
          <w:proofErr w:type="spellEnd"/>
          <w:r w:rsidRPr="00C67972">
            <w:rPr>
              <w:rFonts w:ascii="Arial" w:hAnsi="Arial" w:cs="Arial"/>
            </w:rPr>
            <w:t xml:space="preserve"> il docente non lo vede </w:t>
          </w:r>
          <w:proofErr w:type="spellStart"/>
          <w:r w:rsidRPr="00C67972">
            <w:rPr>
              <w:rFonts w:ascii="Arial" w:hAnsi="Arial" w:cs="Arial"/>
            </w:rPr>
            <w:t>epoi</w:t>
          </w:r>
          <w:proofErr w:type="spellEnd"/>
          <w:r w:rsidRPr="00C67972">
            <w:rPr>
              <w:rFonts w:ascii="Arial" w:hAnsi="Arial" w:cs="Arial"/>
            </w:rPr>
            <w:t xml:space="preserve"> devi fare che appunto dopo i 10 giorni non si </w:t>
          </w:r>
          <w:proofErr w:type="spellStart"/>
          <w:r w:rsidRPr="00C67972">
            <w:rPr>
              <w:rFonts w:ascii="Arial" w:hAnsi="Arial" w:cs="Arial"/>
            </w:rPr>
            <w:t>puo</w:t>
          </w:r>
          <w:proofErr w:type="spellEnd"/>
          <w:r w:rsidRPr="00C67972">
            <w:rPr>
              <w:rFonts w:ascii="Arial" w:hAnsi="Arial" w:cs="Arial"/>
            </w:rPr>
            <w:t xml:space="preserve"> </w:t>
          </w:r>
          <w:proofErr w:type="spellStart"/>
          <w:r w:rsidRPr="00C67972">
            <w:rPr>
              <w:rFonts w:ascii="Arial" w:hAnsi="Arial" w:cs="Arial"/>
            </w:rPr>
            <w:t>piu</w:t>
          </w:r>
          <w:proofErr w:type="spellEnd"/>
          <w:r w:rsidRPr="00C67972">
            <w:rPr>
              <w:rFonts w:ascii="Arial" w:hAnsi="Arial" w:cs="Arial"/>
            </w:rPr>
            <w:t xml:space="preserve"> caricare </w:t>
          </w:r>
          <w:proofErr w:type="spellStart"/>
          <w:r w:rsidRPr="00C67972">
            <w:rPr>
              <w:rFonts w:ascii="Arial" w:hAnsi="Arial" w:cs="Arial"/>
            </w:rPr>
            <w:t>perchè</w:t>
          </w:r>
          <w:proofErr w:type="spellEnd"/>
          <w:r w:rsidRPr="00C67972">
            <w:rPr>
              <w:rFonts w:ascii="Arial" w:hAnsi="Arial" w:cs="Arial"/>
            </w:rPr>
            <w:t xml:space="preserve"> il termine è quello e poi parlo di 10 giorni ma devi prendere la regola del </w:t>
          </w:r>
          <w:proofErr w:type="spellStart"/>
          <w:r w:rsidRPr="00C67972">
            <w:rPr>
              <w:rFonts w:ascii="Arial" w:hAnsi="Arial" w:cs="Arial"/>
            </w:rPr>
            <w:t>db</w:t>
          </w:r>
          <w:proofErr w:type="spellEnd"/>
          <w:r w:rsidRPr="00C67972">
            <w:rPr>
              <w:rFonts w:ascii="Arial" w:hAnsi="Arial" w:cs="Arial"/>
            </w:rPr>
            <w:t xml:space="preserve"> non </w:t>
          </w:r>
          <w:proofErr w:type="spellStart"/>
          <w:r w:rsidRPr="00C67972">
            <w:rPr>
              <w:rFonts w:ascii="Arial" w:hAnsi="Arial" w:cs="Arial"/>
            </w:rPr>
            <w:t>hardcode</w:t>
          </w:r>
          <w:proofErr w:type="spellEnd"/>
        </w:p>
        <w:p w14:paraId="046A8412" w14:textId="77777777" w:rsidR="00C67972" w:rsidRPr="00872C0D" w:rsidRDefault="00000000" w:rsidP="00872C0D">
          <w:pPr>
            <w:pStyle w:val="Nessunaspaziatura"/>
            <w:rPr>
              <w:rFonts w:ascii="Arial" w:hAnsi="Arial" w:cs="Arial"/>
            </w:rPr>
          </w:pPr>
        </w:p>
      </w:sdtContent>
    </w:sdt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3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Content>
        <w:p w14:paraId="22972B79" w14:textId="77777777" w:rsidR="00C67972" w:rsidRPr="00C67972" w:rsidRDefault="00C67972" w:rsidP="00C67972">
          <w:pPr>
            <w:pStyle w:val="Nessunaspaziatura"/>
            <w:rPr>
              <w:rFonts w:ascii="Arial" w:hAnsi="Arial" w:cs="Arial"/>
            </w:rPr>
          </w:pPr>
          <w:r w:rsidRPr="00C67972">
            <w:rPr>
              <w:rFonts w:ascii="Arial" w:hAnsi="Arial" w:cs="Arial"/>
            </w:rPr>
            <w:t>Ho applicato la correzione al flusso certificato assenze.</w:t>
          </w:r>
        </w:p>
        <w:p w14:paraId="1C6B75EF" w14:textId="77777777" w:rsidR="00C67972" w:rsidRPr="00C67972" w:rsidRDefault="00C67972" w:rsidP="00C67972">
          <w:pPr>
            <w:pStyle w:val="Nessunaspaziatura"/>
            <w:rPr>
              <w:rFonts w:ascii="Arial" w:hAnsi="Arial" w:cs="Arial"/>
            </w:rPr>
          </w:pPr>
          <w:r w:rsidRPr="00C67972">
            <w:rPr>
              <w:rFonts w:ascii="Arial" w:hAnsi="Arial" w:cs="Arial"/>
              <w:b/>
              <w:bCs/>
            </w:rPr>
            <w:t>Cosa ho cambiato</w:t>
          </w:r>
        </w:p>
        <w:p w14:paraId="61981568" w14:textId="77777777" w:rsidR="00C67972" w:rsidRPr="00C67972" w:rsidRDefault="00C67972" w:rsidP="00C67972">
          <w:pPr>
            <w:pStyle w:val="Nessunaspaziatura"/>
            <w:numPr>
              <w:ilvl w:val="0"/>
              <w:numId w:val="26"/>
            </w:numPr>
            <w:rPr>
              <w:rFonts w:ascii="Arial" w:hAnsi="Arial" w:cs="Arial"/>
            </w:rPr>
          </w:pPr>
          <w:r w:rsidRPr="00C67972">
            <w:rPr>
              <w:rFonts w:ascii="Arial" w:hAnsi="Arial" w:cs="Arial"/>
            </w:rPr>
            <w:t>Scadenza automatica anche per assenze Giustificata con certificato richiesto ma non validato: ora dopo il termine passa a Arbitraria (regola presa dal DB, campo </w:t>
          </w:r>
          <w:proofErr w:type="spellStart"/>
          <w:r w:rsidRPr="00C67972">
            <w:rPr>
              <w:rFonts w:ascii="Arial" w:hAnsi="Arial" w:cs="Arial"/>
            </w:rPr>
            <w:t>absence_countdown_days</w:t>
          </w:r>
          <w:proofErr w:type="spellEnd"/>
          <w:r w:rsidRPr="00C67972">
            <w:rPr>
              <w:rFonts w:ascii="Arial" w:hAnsi="Arial" w:cs="Arial"/>
            </w:rPr>
            <w:t>).</w:t>
          </w:r>
        </w:p>
        <w:p w14:paraId="640ED767" w14:textId="227A30D7" w:rsidR="00B05FD8" w:rsidRPr="00A619C7" w:rsidRDefault="00000000" w:rsidP="00C67972">
          <w:pPr>
            <w:pStyle w:val="Nessunaspaziatura"/>
          </w:pPr>
        </w:p>
      </w:sdtContent>
    </w:sdt>
    <w:p w14:paraId="5EE6CF5E" w14:textId="77777777" w:rsidR="000C3C46" w:rsidRDefault="000C3C46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3D02669D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67972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67972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67972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5EA9D200" w14:textId="77777777" w:rsidR="00C1485D" w:rsidRDefault="00C1485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15:color w:val="C0C0C0"/>
      </w:sdtPr>
      <w:sdtContent>
        <w:p w14:paraId="40D7DA88" w14:textId="100E8B3A" w:rsidR="00624F63" w:rsidRPr="001D1B3C" w:rsidRDefault="00B378D3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Avrei fatto una ricerca </w:t>
          </w:r>
          <w:r w:rsidR="00C67972">
            <w:rPr>
              <w:rFonts w:ascii="Arial" w:hAnsi="Arial" w:cs="Arial"/>
            </w:rPr>
            <w:t>di eventuali problemi</w:t>
          </w:r>
          <w:r>
            <w:rPr>
              <w:rFonts w:ascii="Arial" w:hAnsi="Arial" w:cs="Arial"/>
            </w:rPr>
            <w:t xml:space="preserve"> </w:t>
          </w:r>
          <w:r w:rsidR="00C67972">
            <w:rPr>
              <w:rFonts w:ascii="Arial" w:hAnsi="Arial" w:cs="Arial"/>
            </w:rPr>
            <w:t>e implementato a mano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90CA87" w14:textId="77777777" w:rsidR="00F563C0" w:rsidRDefault="00F563C0" w:rsidP="00DC1A1A">
      <w:pPr>
        <w:spacing w:after="0" w:line="240" w:lineRule="auto"/>
      </w:pPr>
      <w:r>
        <w:separator/>
      </w:r>
    </w:p>
    <w:p w14:paraId="76B67F6C" w14:textId="77777777" w:rsidR="00F563C0" w:rsidRDefault="00F563C0"/>
    <w:p w14:paraId="52433F08" w14:textId="77777777" w:rsidR="00F563C0" w:rsidRDefault="00F563C0" w:rsidP="00454290"/>
  </w:endnote>
  <w:endnote w:type="continuationSeparator" w:id="0">
    <w:p w14:paraId="40DFD521" w14:textId="77777777" w:rsidR="00F563C0" w:rsidRDefault="00F563C0" w:rsidP="00DC1A1A">
      <w:pPr>
        <w:spacing w:after="0" w:line="240" w:lineRule="auto"/>
      </w:pPr>
      <w:r>
        <w:continuationSeparator/>
      </w:r>
    </w:p>
    <w:p w14:paraId="6600336B" w14:textId="77777777" w:rsidR="00F563C0" w:rsidRDefault="00F563C0"/>
    <w:p w14:paraId="30C1874F" w14:textId="77777777" w:rsidR="00F563C0" w:rsidRDefault="00F563C0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4F2A3916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041DC">
          <w:rPr>
            <w:rFonts w:ascii="Arial" w:hAnsi="Arial" w:cs="Arial"/>
          </w:rPr>
          <w:t xml:space="preserve"> Gestione ore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FA29C4" w14:textId="77777777" w:rsidR="00F563C0" w:rsidRDefault="00F563C0" w:rsidP="00DC1A1A">
      <w:pPr>
        <w:spacing w:after="0" w:line="240" w:lineRule="auto"/>
      </w:pPr>
      <w:r>
        <w:separator/>
      </w:r>
    </w:p>
    <w:p w14:paraId="7F20FF9E" w14:textId="77777777" w:rsidR="00F563C0" w:rsidRDefault="00F563C0"/>
    <w:p w14:paraId="2FFB522D" w14:textId="77777777" w:rsidR="00F563C0" w:rsidRDefault="00F563C0" w:rsidP="00454290"/>
  </w:footnote>
  <w:footnote w:type="continuationSeparator" w:id="0">
    <w:p w14:paraId="3D55377E" w14:textId="77777777" w:rsidR="00F563C0" w:rsidRDefault="00F563C0" w:rsidP="00DC1A1A">
      <w:pPr>
        <w:spacing w:after="0" w:line="240" w:lineRule="auto"/>
      </w:pPr>
      <w:r>
        <w:continuationSeparator/>
      </w:r>
    </w:p>
    <w:p w14:paraId="093EB2DF" w14:textId="77777777" w:rsidR="00F563C0" w:rsidRDefault="00F563C0"/>
    <w:p w14:paraId="4560BD2C" w14:textId="77777777" w:rsidR="00F563C0" w:rsidRDefault="00F563C0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74DFC" w14:textId="6747A0A6" w:rsidR="00A041DC" w:rsidRPr="00A041DC" w:rsidRDefault="00A041DC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Alan Gregorio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04FD2"/>
    <w:multiLevelType w:val="hybridMultilevel"/>
    <w:tmpl w:val="F11681FC"/>
    <w:lvl w:ilvl="0" w:tplc="AE50C7D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703A65"/>
    <w:multiLevelType w:val="multilevel"/>
    <w:tmpl w:val="EF64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3BB2468"/>
    <w:multiLevelType w:val="hybridMultilevel"/>
    <w:tmpl w:val="FF8C268A"/>
    <w:lvl w:ilvl="0" w:tplc="CDD87E18">
      <w:start w:val="2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AC16E0"/>
    <w:multiLevelType w:val="multilevel"/>
    <w:tmpl w:val="96E6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F20599"/>
    <w:multiLevelType w:val="multilevel"/>
    <w:tmpl w:val="BA08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9"/>
  </w:num>
  <w:num w:numId="2" w16cid:durableId="1967395049">
    <w:abstractNumId w:val="16"/>
  </w:num>
  <w:num w:numId="3" w16cid:durableId="560798018">
    <w:abstractNumId w:val="20"/>
  </w:num>
  <w:num w:numId="4" w16cid:durableId="456266356">
    <w:abstractNumId w:val="6"/>
  </w:num>
  <w:num w:numId="5" w16cid:durableId="1952517828">
    <w:abstractNumId w:val="24"/>
  </w:num>
  <w:num w:numId="6" w16cid:durableId="482088381">
    <w:abstractNumId w:val="3"/>
  </w:num>
  <w:num w:numId="7" w16cid:durableId="1543905248">
    <w:abstractNumId w:val="21"/>
  </w:num>
  <w:num w:numId="8" w16cid:durableId="1594119998">
    <w:abstractNumId w:val="12"/>
  </w:num>
  <w:num w:numId="9" w16cid:durableId="849562418">
    <w:abstractNumId w:val="7"/>
  </w:num>
  <w:num w:numId="10" w16cid:durableId="1199708427">
    <w:abstractNumId w:val="10"/>
  </w:num>
  <w:num w:numId="11" w16cid:durableId="1046024604">
    <w:abstractNumId w:val="18"/>
  </w:num>
  <w:num w:numId="12" w16cid:durableId="1521582063">
    <w:abstractNumId w:val="2"/>
  </w:num>
  <w:num w:numId="13" w16cid:durableId="1400208319">
    <w:abstractNumId w:val="5"/>
  </w:num>
  <w:num w:numId="14" w16cid:durableId="1121418896">
    <w:abstractNumId w:val="14"/>
  </w:num>
  <w:num w:numId="15" w16cid:durableId="198932241">
    <w:abstractNumId w:val="8"/>
  </w:num>
  <w:num w:numId="16" w16cid:durableId="419378984">
    <w:abstractNumId w:val="15"/>
  </w:num>
  <w:num w:numId="17" w16cid:durableId="1159079366">
    <w:abstractNumId w:val="25"/>
  </w:num>
  <w:num w:numId="18" w16cid:durableId="495001252">
    <w:abstractNumId w:val="13"/>
  </w:num>
  <w:num w:numId="19" w16cid:durableId="289753360">
    <w:abstractNumId w:val="23"/>
  </w:num>
  <w:num w:numId="20" w16cid:durableId="657273719">
    <w:abstractNumId w:val="4"/>
  </w:num>
  <w:num w:numId="21" w16cid:durableId="1527209842">
    <w:abstractNumId w:val="1"/>
  </w:num>
  <w:num w:numId="22" w16cid:durableId="924920423">
    <w:abstractNumId w:val="11"/>
  </w:num>
  <w:num w:numId="23" w16cid:durableId="868221264">
    <w:abstractNumId w:val="9"/>
  </w:num>
  <w:num w:numId="24" w16cid:durableId="703672942">
    <w:abstractNumId w:val="0"/>
  </w:num>
  <w:num w:numId="25" w16cid:durableId="1950818158">
    <w:abstractNumId w:val="17"/>
  </w:num>
  <w:num w:numId="26" w16cid:durableId="13765880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471"/>
    <w:rsid w:val="000158A6"/>
    <w:rsid w:val="000244EB"/>
    <w:rsid w:val="00025DC2"/>
    <w:rsid w:val="00027A63"/>
    <w:rsid w:val="000308FC"/>
    <w:rsid w:val="00030C24"/>
    <w:rsid w:val="00030C7F"/>
    <w:rsid w:val="0003107A"/>
    <w:rsid w:val="00033E81"/>
    <w:rsid w:val="00037E6F"/>
    <w:rsid w:val="00040C15"/>
    <w:rsid w:val="00043171"/>
    <w:rsid w:val="0004416A"/>
    <w:rsid w:val="00046102"/>
    <w:rsid w:val="00047F2C"/>
    <w:rsid w:val="0005013D"/>
    <w:rsid w:val="00050D8D"/>
    <w:rsid w:val="00050E71"/>
    <w:rsid w:val="000511AA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0ECC"/>
    <w:rsid w:val="000A3157"/>
    <w:rsid w:val="000A3A4C"/>
    <w:rsid w:val="000A3A85"/>
    <w:rsid w:val="000A4009"/>
    <w:rsid w:val="000A431D"/>
    <w:rsid w:val="000A7AE3"/>
    <w:rsid w:val="000B1A1B"/>
    <w:rsid w:val="000B56F7"/>
    <w:rsid w:val="000B69E9"/>
    <w:rsid w:val="000B7B27"/>
    <w:rsid w:val="000C0851"/>
    <w:rsid w:val="000C0F11"/>
    <w:rsid w:val="000C2046"/>
    <w:rsid w:val="000C3C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491C"/>
    <w:rsid w:val="000F67B8"/>
    <w:rsid w:val="000F7D1A"/>
    <w:rsid w:val="001006F7"/>
    <w:rsid w:val="00100D10"/>
    <w:rsid w:val="00102400"/>
    <w:rsid w:val="001045FB"/>
    <w:rsid w:val="001066CC"/>
    <w:rsid w:val="001146D8"/>
    <w:rsid w:val="0011683A"/>
    <w:rsid w:val="00116FE0"/>
    <w:rsid w:val="001179FD"/>
    <w:rsid w:val="00117D65"/>
    <w:rsid w:val="00120120"/>
    <w:rsid w:val="00121EA6"/>
    <w:rsid w:val="00123CF1"/>
    <w:rsid w:val="00127E95"/>
    <w:rsid w:val="001310B5"/>
    <w:rsid w:val="00133314"/>
    <w:rsid w:val="00136548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05AD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2234"/>
    <w:rsid w:val="001A3CCB"/>
    <w:rsid w:val="001A744E"/>
    <w:rsid w:val="001B18DF"/>
    <w:rsid w:val="001B2615"/>
    <w:rsid w:val="001B291E"/>
    <w:rsid w:val="001B2E68"/>
    <w:rsid w:val="001B5C1E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F0AEC"/>
    <w:rsid w:val="001F0C55"/>
    <w:rsid w:val="001F1928"/>
    <w:rsid w:val="001F2D9A"/>
    <w:rsid w:val="001F3894"/>
    <w:rsid w:val="001F769A"/>
    <w:rsid w:val="00200BF1"/>
    <w:rsid w:val="002065C1"/>
    <w:rsid w:val="00213F66"/>
    <w:rsid w:val="00214FB7"/>
    <w:rsid w:val="0022098C"/>
    <w:rsid w:val="00222C1C"/>
    <w:rsid w:val="00223C4A"/>
    <w:rsid w:val="00227E26"/>
    <w:rsid w:val="0023131E"/>
    <w:rsid w:val="00233151"/>
    <w:rsid w:val="002332D8"/>
    <w:rsid w:val="00234D8D"/>
    <w:rsid w:val="002351CD"/>
    <w:rsid w:val="00237509"/>
    <w:rsid w:val="002450C2"/>
    <w:rsid w:val="00245760"/>
    <w:rsid w:val="00245E6B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77EF0"/>
    <w:rsid w:val="002810EF"/>
    <w:rsid w:val="00282ACD"/>
    <w:rsid w:val="00282C97"/>
    <w:rsid w:val="00283178"/>
    <w:rsid w:val="00285241"/>
    <w:rsid w:val="00287CCC"/>
    <w:rsid w:val="0029264B"/>
    <w:rsid w:val="002A0284"/>
    <w:rsid w:val="002A0676"/>
    <w:rsid w:val="002A2BF5"/>
    <w:rsid w:val="002B1451"/>
    <w:rsid w:val="002B2877"/>
    <w:rsid w:val="002B2B17"/>
    <w:rsid w:val="002B40DB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E6C6A"/>
    <w:rsid w:val="002F5981"/>
    <w:rsid w:val="00301624"/>
    <w:rsid w:val="003016F3"/>
    <w:rsid w:val="00301A0D"/>
    <w:rsid w:val="00302C3F"/>
    <w:rsid w:val="00310225"/>
    <w:rsid w:val="00310B01"/>
    <w:rsid w:val="00312F95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0795"/>
    <w:rsid w:val="00373821"/>
    <w:rsid w:val="00373D20"/>
    <w:rsid w:val="00381019"/>
    <w:rsid w:val="00381B70"/>
    <w:rsid w:val="0039111E"/>
    <w:rsid w:val="00392D98"/>
    <w:rsid w:val="00393FE0"/>
    <w:rsid w:val="0039441A"/>
    <w:rsid w:val="003968C5"/>
    <w:rsid w:val="003A6246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1106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469F"/>
    <w:rsid w:val="00425EF1"/>
    <w:rsid w:val="00426D79"/>
    <w:rsid w:val="0043247E"/>
    <w:rsid w:val="00450AED"/>
    <w:rsid w:val="00451327"/>
    <w:rsid w:val="00453375"/>
    <w:rsid w:val="004535D0"/>
    <w:rsid w:val="0045409B"/>
    <w:rsid w:val="00454290"/>
    <w:rsid w:val="00456321"/>
    <w:rsid w:val="00462104"/>
    <w:rsid w:val="00462130"/>
    <w:rsid w:val="004661A9"/>
    <w:rsid w:val="00466808"/>
    <w:rsid w:val="004670BF"/>
    <w:rsid w:val="004726E1"/>
    <w:rsid w:val="004761EF"/>
    <w:rsid w:val="00477157"/>
    <w:rsid w:val="00484EBD"/>
    <w:rsid w:val="0048630B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1FD8"/>
    <w:rsid w:val="00503DDB"/>
    <w:rsid w:val="005121DC"/>
    <w:rsid w:val="005136F3"/>
    <w:rsid w:val="0051449B"/>
    <w:rsid w:val="00514749"/>
    <w:rsid w:val="0051489F"/>
    <w:rsid w:val="0051573E"/>
    <w:rsid w:val="00516A63"/>
    <w:rsid w:val="0052023C"/>
    <w:rsid w:val="00520833"/>
    <w:rsid w:val="0052140E"/>
    <w:rsid w:val="00522AB0"/>
    <w:rsid w:val="00522FA5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1DBB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3DC3"/>
    <w:rsid w:val="005906EA"/>
    <w:rsid w:val="00591A9D"/>
    <w:rsid w:val="00592E2D"/>
    <w:rsid w:val="00593131"/>
    <w:rsid w:val="00593AC7"/>
    <w:rsid w:val="00596940"/>
    <w:rsid w:val="00597434"/>
    <w:rsid w:val="005A0566"/>
    <w:rsid w:val="005A1596"/>
    <w:rsid w:val="005A3B89"/>
    <w:rsid w:val="005A5E61"/>
    <w:rsid w:val="005A6F14"/>
    <w:rsid w:val="005B35F0"/>
    <w:rsid w:val="005C0EB8"/>
    <w:rsid w:val="005C4F4F"/>
    <w:rsid w:val="005C7AFF"/>
    <w:rsid w:val="005D036B"/>
    <w:rsid w:val="005D3A96"/>
    <w:rsid w:val="005D482B"/>
    <w:rsid w:val="005D6E86"/>
    <w:rsid w:val="005E2FE4"/>
    <w:rsid w:val="005E4799"/>
    <w:rsid w:val="005E5B4B"/>
    <w:rsid w:val="005E7AD9"/>
    <w:rsid w:val="005F23C0"/>
    <w:rsid w:val="005F3214"/>
    <w:rsid w:val="005F3F65"/>
    <w:rsid w:val="005F6EE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360"/>
    <w:rsid w:val="006554DB"/>
    <w:rsid w:val="00655D6D"/>
    <w:rsid w:val="00655E9E"/>
    <w:rsid w:val="0065609E"/>
    <w:rsid w:val="00663897"/>
    <w:rsid w:val="006645E8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443"/>
    <w:rsid w:val="00694A8B"/>
    <w:rsid w:val="006A65E6"/>
    <w:rsid w:val="006A6D54"/>
    <w:rsid w:val="006B3A05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527EE"/>
    <w:rsid w:val="007659CA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0FD8"/>
    <w:rsid w:val="007941FC"/>
    <w:rsid w:val="007943E6"/>
    <w:rsid w:val="00794C38"/>
    <w:rsid w:val="00796F46"/>
    <w:rsid w:val="00797A0A"/>
    <w:rsid w:val="007A06FF"/>
    <w:rsid w:val="007A3284"/>
    <w:rsid w:val="007A3C1F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166AE"/>
    <w:rsid w:val="00820F19"/>
    <w:rsid w:val="00820FE7"/>
    <w:rsid w:val="008236E0"/>
    <w:rsid w:val="00824D84"/>
    <w:rsid w:val="0083012F"/>
    <w:rsid w:val="00832FE1"/>
    <w:rsid w:val="0083437B"/>
    <w:rsid w:val="008346ED"/>
    <w:rsid w:val="00835EEB"/>
    <w:rsid w:val="008402F7"/>
    <w:rsid w:val="0084067F"/>
    <w:rsid w:val="00844375"/>
    <w:rsid w:val="00844B6D"/>
    <w:rsid w:val="00846AB9"/>
    <w:rsid w:val="00846E80"/>
    <w:rsid w:val="00850C92"/>
    <w:rsid w:val="00851852"/>
    <w:rsid w:val="008547D3"/>
    <w:rsid w:val="0085616B"/>
    <w:rsid w:val="00863B3A"/>
    <w:rsid w:val="00865D71"/>
    <w:rsid w:val="00870C23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A03C3"/>
    <w:rsid w:val="008B2B2F"/>
    <w:rsid w:val="008B429E"/>
    <w:rsid w:val="008B799C"/>
    <w:rsid w:val="008C0989"/>
    <w:rsid w:val="008D0900"/>
    <w:rsid w:val="008D1E14"/>
    <w:rsid w:val="008D4925"/>
    <w:rsid w:val="008D7356"/>
    <w:rsid w:val="008E3746"/>
    <w:rsid w:val="008F1E8A"/>
    <w:rsid w:val="008F4A43"/>
    <w:rsid w:val="00900564"/>
    <w:rsid w:val="00902F15"/>
    <w:rsid w:val="0090521C"/>
    <w:rsid w:val="009053E1"/>
    <w:rsid w:val="0091479E"/>
    <w:rsid w:val="00914894"/>
    <w:rsid w:val="00917C9E"/>
    <w:rsid w:val="009200CB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0230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78C"/>
    <w:rsid w:val="009A3864"/>
    <w:rsid w:val="009A7B19"/>
    <w:rsid w:val="009B59BB"/>
    <w:rsid w:val="009C0ED4"/>
    <w:rsid w:val="009C2A31"/>
    <w:rsid w:val="009C4E09"/>
    <w:rsid w:val="009C7364"/>
    <w:rsid w:val="009D0DBF"/>
    <w:rsid w:val="009D25BE"/>
    <w:rsid w:val="009E04C6"/>
    <w:rsid w:val="009E1293"/>
    <w:rsid w:val="009E1FF6"/>
    <w:rsid w:val="009E5941"/>
    <w:rsid w:val="009E5A2A"/>
    <w:rsid w:val="009F377A"/>
    <w:rsid w:val="009F4741"/>
    <w:rsid w:val="009F7773"/>
    <w:rsid w:val="00A01828"/>
    <w:rsid w:val="00A02EDE"/>
    <w:rsid w:val="00A040AD"/>
    <w:rsid w:val="00A04185"/>
    <w:rsid w:val="00A041DC"/>
    <w:rsid w:val="00A04CD0"/>
    <w:rsid w:val="00A050EE"/>
    <w:rsid w:val="00A058AF"/>
    <w:rsid w:val="00A059B7"/>
    <w:rsid w:val="00A1076D"/>
    <w:rsid w:val="00A1113C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3E4E"/>
    <w:rsid w:val="00A45ADA"/>
    <w:rsid w:val="00A46ABB"/>
    <w:rsid w:val="00A474AD"/>
    <w:rsid w:val="00A475CE"/>
    <w:rsid w:val="00A479B9"/>
    <w:rsid w:val="00A53A38"/>
    <w:rsid w:val="00A56E6A"/>
    <w:rsid w:val="00A57414"/>
    <w:rsid w:val="00A601F0"/>
    <w:rsid w:val="00A619C7"/>
    <w:rsid w:val="00A640C7"/>
    <w:rsid w:val="00A67F0D"/>
    <w:rsid w:val="00A75A45"/>
    <w:rsid w:val="00A77D89"/>
    <w:rsid w:val="00A77E20"/>
    <w:rsid w:val="00A80391"/>
    <w:rsid w:val="00A8090B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1BE8"/>
    <w:rsid w:val="00AB346D"/>
    <w:rsid w:val="00AB470B"/>
    <w:rsid w:val="00AB4C13"/>
    <w:rsid w:val="00AB580C"/>
    <w:rsid w:val="00AB78BC"/>
    <w:rsid w:val="00AB7F6A"/>
    <w:rsid w:val="00AC5570"/>
    <w:rsid w:val="00AC580F"/>
    <w:rsid w:val="00AC60A6"/>
    <w:rsid w:val="00AC769C"/>
    <w:rsid w:val="00AD01D6"/>
    <w:rsid w:val="00AD4D08"/>
    <w:rsid w:val="00AD565C"/>
    <w:rsid w:val="00AD7BB7"/>
    <w:rsid w:val="00AE238A"/>
    <w:rsid w:val="00AE28CB"/>
    <w:rsid w:val="00AE6FAA"/>
    <w:rsid w:val="00AE7CEE"/>
    <w:rsid w:val="00AF1A24"/>
    <w:rsid w:val="00AF4D4E"/>
    <w:rsid w:val="00B03F2A"/>
    <w:rsid w:val="00B05FD8"/>
    <w:rsid w:val="00B07D82"/>
    <w:rsid w:val="00B10338"/>
    <w:rsid w:val="00B12026"/>
    <w:rsid w:val="00B138A7"/>
    <w:rsid w:val="00B1659A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378D3"/>
    <w:rsid w:val="00B43FFC"/>
    <w:rsid w:val="00B45495"/>
    <w:rsid w:val="00B459EF"/>
    <w:rsid w:val="00B45C3E"/>
    <w:rsid w:val="00B470FA"/>
    <w:rsid w:val="00B47E3C"/>
    <w:rsid w:val="00B512C1"/>
    <w:rsid w:val="00B519E9"/>
    <w:rsid w:val="00B528A0"/>
    <w:rsid w:val="00B53078"/>
    <w:rsid w:val="00B54790"/>
    <w:rsid w:val="00B5598F"/>
    <w:rsid w:val="00B630A8"/>
    <w:rsid w:val="00B6425C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0A95"/>
    <w:rsid w:val="00BA1209"/>
    <w:rsid w:val="00BA29DC"/>
    <w:rsid w:val="00BA2A27"/>
    <w:rsid w:val="00BA34A2"/>
    <w:rsid w:val="00BA3715"/>
    <w:rsid w:val="00BA3BFE"/>
    <w:rsid w:val="00BA4D8A"/>
    <w:rsid w:val="00BA5F72"/>
    <w:rsid w:val="00BA6201"/>
    <w:rsid w:val="00BA6C0F"/>
    <w:rsid w:val="00BA711B"/>
    <w:rsid w:val="00BB1D68"/>
    <w:rsid w:val="00BB5BD6"/>
    <w:rsid w:val="00BC253B"/>
    <w:rsid w:val="00BC603F"/>
    <w:rsid w:val="00BC755C"/>
    <w:rsid w:val="00BC7C9F"/>
    <w:rsid w:val="00BC7E72"/>
    <w:rsid w:val="00BD2496"/>
    <w:rsid w:val="00BD2F8C"/>
    <w:rsid w:val="00BD36BE"/>
    <w:rsid w:val="00BD658B"/>
    <w:rsid w:val="00BD6B13"/>
    <w:rsid w:val="00BE0384"/>
    <w:rsid w:val="00BE1CCE"/>
    <w:rsid w:val="00BE36D1"/>
    <w:rsid w:val="00BE37A0"/>
    <w:rsid w:val="00BE3995"/>
    <w:rsid w:val="00BE4C78"/>
    <w:rsid w:val="00BE4CB3"/>
    <w:rsid w:val="00BE4DBD"/>
    <w:rsid w:val="00BE5606"/>
    <w:rsid w:val="00BE6475"/>
    <w:rsid w:val="00BF467D"/>
    <w:rsid w:val="00BF6ADD"/>
    <w:rsid w:val="00C0138E"/>
    <w:rsid w:val="00C01760"/>
    <w:rsid w:val="00C01F75"/>
    <w:rsid w:val="00C035D7"/>
    <w:rsid w:val="00C04A89"/>
    <w:rsid w:val="00C1280A"/>
    <w:rsid w:val="00C13A76"/>
    <w:rsid w:val="00C13CC8"/>
    <w:rsid w:val="00C1485D"/>
    <w:rsid w:val="00C20CD3"/>
    <w:rsid w:val="00C2233B"/>
    <w:rsid w:val="00C31F2C"/>
    <w:rsid w:val="00C32F7B"/>
    <w:rsid w:val="00C34127"/>
    <w:rsid w:val="00C3430D"/>
    <w:rsid w:val="00C37D63"/>
    <w:rsid w:val="00C42267"/>
    <w:rsid w:val="00C4243C"/>
    <w:rsid w:val="00C46E96"/>
    <w:rsid w:val="00C51353"/>
    <w:rsid w:val="00C52C1B"/>
    <w:rsid w:val="00C52DB1"/>
    <w:rsid w:val="00C5322B"/>
    <w:rsid w:val="00C534DE"/>
    <w:rsid w:val="00C559FB"/>
    <w:rsid w:val="00C57CD6"/>
    <w:rsid w:val="00C60E3C"/>
    <w:rsid w:val="00C611BE"/>
    <w:rsid w:val="00C64A67"/>
    <w:rsid w:val="00C65771"/>
    <w:rsid w:val="00C665DD"/>
    <w:rsid w:val="00C678B3"/>
    <w:rsid w:val="00C67972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B7AF9"/>
    <w:rsid w:val="00CC1872"/>
    <w:rsid w:val="00CC4568"/>
    <w:rsid w:val="00CC5610"/>
    <w:rsid w:val="00CC7452"/>
    <w:rsid w:val="00CC7E95"/>
    <w:rsid w:val="00CD083C"/>
    <w:rsid w:val="00CD127A"/>
    <w:rsid w:val="00CD346C"/>
    <w:rsid w:val="00CD7E73"/>
    <w:rsid w:val="00CE4B64"/>
    <w:rsid w:val="00CE4B6F"/>
    <w:rsid w:val="00CE4ED9"/>
    <w:rsid w:val="00CE77EC"/>
    <w:rsid w:val="00CF2F8F"/>
    <w:rsid w:val="00D01737"/>
    <w:rsid w:val="00D11257"/>
    <w:rsid w:val="00D11DD1"/>
    <w:rsid w:val="00D126C6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0E6B"/>
    <w:rsid w:val="00D52475"/>
    <w:rsid w:val="00D536CA"/>
    <w:rsid w:val="00D54030"/>
    <w:rsid w:val="00D573E9"/>
    <w:rsid w:val="00D612E7"/>
    <w:rsid w:val="00D62F61"/>
    <w:rsid w:val="00D643F3"/>
    <w:rsid w:val="00D670F7"/>
    <w:rsid w:val="00D71222"/>
    <w:rsid w:val="00D724E0"/>
    <w:rsid w:val="00D77673"/>
    <w:rsid w:val="00D77955"/>
    <w:rsid w:val="00D81950"/>
    <w:rsid w:val="00D8214A"/>
    <w:rsid w:val="00D82A0C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3F70"/>
    <w:rsid w:val="00DD4802"/>
    <w:rsid w:val="00DD4F96"/>
    <w:rsid w:val="00DD692D"/>
    <w:rsid w:val="00DE2402"/>
    <w:rsid w:val="00DE3201"/>
    <w:rsid w:val="00DE6B04"/>
    <w:rsid w:val="00DF1F55"/>
    <w:rsid w:val="00DF3861"/>
    <w:rsid w:val="00DF7AEE"/>
    <w:rsid w:val="00E01FF5"/>
    <w:rsid w:val="00E02897"/>
    <w:rsid w:val="00E0346F"/>
    <w:rsid w:val="00E04ABE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43FD"/>
    <w:rsid w:val="00E46267"/>
    <w:rsid w:val="00E502A8"/>
    <w:rsid w:val="00E5154D"/>
    <w:rsid w:val="00E535A6"/>
    <w:rsid w:val="00E5377F"/>
    <w:rsid w:val="00E53F8E"/>
    <w:rsid w:val="00E54098"/>
    <w:rsid w:val="00E54341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97D88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B71F9"/>
    <w:rsid w:val="00EC0579"/>
    <w:rsid w:val="00EC2727"/>
    <w:rsid w:val="00EC5A06"/>
    <w:rsid w:val="00EC5A0C"/>
    <w:rsid w:val="00EC5FCB"/>
    <w:rsid w:val="00ED022B"/>
    <w:rsid w:val="00ED156C"/>
    <w:rsid w:val="00ED22B8"/>
    <w:rsid w:val="00ED3A93"/>
    <w:rsid w:val="00ED4024"/>
    <w:rsid w:val="00ED405E"/>
    <w:rsid w:val="00ED63D1"/>
    <w:rsid w:val="00ED7EF4"/>
    <w:rsid w:val="00EE682B"/>
    <w:rsid w:val="00EF0292"/>
    <w:rsid w:val="00EF2CAF"/>
    <w:rsid w:val="00EF3F03"/>
    <w:rsid w:val="00EF3F81"/>
    <w:rsid w:val="00EF42D2"/>
    <w:rsid w:val="00F01E3C"/>
    <w:rsid w:val="00F02A48"/>
    <w:rsid w:val="00F02A62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3C0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876B3"/>
    <w:rsid w:val="00F92160"/>
    <w:rsid w:val="00F94FCA"/>
    <w:rsid w:val="00FA05F9"/>
    <w:rsid w:val="00FA70BD"/>
    <w:rsid w:val="00FB0CBE"/>
    <w:rsid w:val="00FB141A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2F6A"/>
    <w:rsid w:val="00FD4F3A"/>
    <w:rsid w:val="00FD57BC"/>
    <w:rsid w:val="00FD6CF8"/>
    <w:rsid w:val="00FD6D9C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paragraph" w:styleId="NormaleWeb">
    <w:name w:val="Normal (Web)"/>
    <w:basedOn w:val="Normale"/>
    <w:uiPriority w:val="99"/>
    <w:semiHidden/>
    <w:unhideWhenUsed/>
    <w:rsid w:val="00381019"/>
    <w:rPr>
      <w:rFonts w:ascii="Times New Roman" w:hAnsi="Times New Roman" w:cs="Times New Roman"/>
      <w:sz w:val="24"/>
      <w:szCs w:val="24"/>
    </w:rPr>
  </w:style>
  <w:style w:type="character" w:styleId="Menzionenonrisolta">
    <w:name w:val="Unresolved Mention"/>
    <w:basedOn w:val="Carpredefinitoparagrafo"/>
    <w:uiPriority w:val="99"/>
    <w:semiHidden/>
    <w:unhideWhenUsed/>
    <w:rsid w:val="00B03F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3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40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56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07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9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51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2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9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75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40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77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8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  <w:docPart>
      <w:docPartPr>
        <w:name w:val="4C2CC26A3EC74927822D1942EB57EFE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0082731-2137-4C5A-B432-D74B86D4B40E}"/>
      </w:docPartPr>
      <w:docPartBody>
        <w:p w:rsidR="00007ED5" w:rsidRDefault="009A40B4" w:rsidP="009A40B4">
          <w:pPr>
            <w:pStyle w:val="4C2CC26A3EC74927822D1942EB57EFE4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07ED5"/>
    <w:rsid w:val="00055E49"/>
    <w:rsid w:val="00277EF0"/>
    <w:rsid w:val="00285241"/>
    <w:rsid w:val="002A244B"/>
    <w:rsid w:val="00372AB1"/>
    <w:rsid w:val="003B10C7"/>
    <w:rsid w:val="003B3A61"/>
    <w:rsid w:val="0048630B"/>
    <w:rsid w:val="00491154"/>
    <w:rsid w:val="0063160F"/>
    <w:rsid w:val="0063588A"/>
    <w:rsid w:val="00662FAC"/>
    <w:rsid w:val="006F3137"/>
    <w:rsid w:val="007236A8"/>
    <w:rsid w:val="00736995"/>
    <w:rsid w:val="007659CA"/>
    <w:rsid w:val="00791A87"/>
    <w:rsid w:val="007F4556"/>
    <w:rsid w:val="0080736A"/>
    <w:rsid w:val="00844B6D"/>
    <w:rsid w:val="008B429E"/>
    <w:rsid w:val="0090521C"/>
    <w:rsid w:val="00914894"/>
    <w:rsid w:val="00987925"/>
    <w:rsid w:val="009A1968"/>
    <w:rsid w:val="009A40B4"/>
    <w:rsid w:val="00A04185"/>
    <w:rsid w:val="00A32112"/>
    <w:rsid w:val="00A41CBF"/>
    <w:rsid w:val="00A640C7"/>
    <w:rsid w:val="00AB4C13"/>
    <w:rsid w:val="00AF4921"/>
    <w:rsid w:val="00B459EF"/>
    <w:rsid w:val="00BA3715"/>
    <w:rsid w:val="00BD2496"/>
    <w:rsid w:val="00BE72BC"/>
    <w:rsid w:val="00C02F94"/>
    <w:rsid w:val="00CB7AF9"/>
    <w:rsid w:val="00CD346C"/>
    <w:rsid w:val="00CF34F2"/>
    <w:rsid w:val="00DE2402"/>
    <w:rsid w:val="00DE4EBE"/>
    <w:rsid w:val="00E01ACF"/>
    <w:rsid w:val="00E97D88"/>
    <w:rsid w:val="00EC5A06"/>
    <w:rsid w:val="00EF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9A40B4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4C2CC26A3EC74927822D1942EB57EFE4">
    <w:name w:val="4C2CC26A3EC74927822D1942EB57EFE4"/>
    <w:rsid w:val="009A40B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1597</TotalTime>
  <Pages>2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Gestione ore</Company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pvl278@cpt.local</cp:lastModifiedBy>
  <cp:revision>83</cp:revision>
  <cp:lastPrinted>2017-03-29T10:57:00Z</cp:lastPrinted>
  <dcterms:created xsi:type="dcterms:W3CDTF">2026-01-28T07:21:00Z</dcterms:created>
  <dcterms:modified xsi:type="dcterms:W3CDTF">2026-03-23T14:11:00Z</dcterms:modified>
</cp:coreProperties>
</file>