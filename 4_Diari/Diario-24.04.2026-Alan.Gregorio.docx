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7D1A956" w:rsidR="005D6E86" w:rsidRPr="001D1B3C" w:rsidRDefault="00BE325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06309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703573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77CD287D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BE325F">
              <w:rPr>
                <w:rFonts w:ascii="Arial" w:hAnsi="Arial" w:cs="Arial"/>
              </w:rPr>
              <w:t>09</w:t>
            </w:r>
            <w:r>
              <w:rPr>
                <w:rFonts w:ascii="Arial" w:hAnsi="Arial" w:cs="Arial"/>
              </w:rPr>
              <w:t>:</w:t>
            </w:r>
            <w:r w:rsidR="00BE325F">
              <w:rPr>
                <w:rFonts w:ascii="Arial" w:hAnsi="Arial" w:cs="Arial"/>
              </w:rPr>
              <w:t>50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67DD544" w:rsidR="005D6E86" w:rsidRPr="001D1B3C" w:rsidRDefault="00BE325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7CFC034" w14:textId="29877A04" w:rsidR="00E06309" w:rsidRDefault="00312F95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08:20</w:t>
            </w:r>
            <w:r w:rsidR="00D62F61" w:rsidRPr="00EE3DA5">
              <w:rPr>
                <w:rFonts w:ascii="Arial" w:hAnsi="Arial" w:cs="Arial"/>
              </w:rPr>
              <w:t xml:space="preserve"> /</w:t>
            </w:r>
            <w:r w:rsidR="009E1FF6" w:rsidRPr="00EE3DA5">
              <w:rPr>
                <w:rFonts w:ascii="Arial" w:hAnsi="Arial" w:cs="Arial"/>
              </w:rPr>
              <w:t xml:space="preserve"> </w:t>
            </w:r>
            <w:r w:rsidR="00466808" w:rsidRPr="00EE3DA5">
              <w:rPr>
                <w:rFonts w:ascii="Arial" w:hAnsi="Arial" w:cs="Arial"/>
              </w:rPr>
              <w:t>0</w:t>
            </w:r>
            <w:r w:rsidR="00E06309">
              <w:rPr>
                <w:rFonts w:ascii="Arial" w:hAnsi="Arial" w:cs="Arial"/>
              </w:rPr>
              <w:t>9</w:t>
            </w:r>
            <w:r w:rsidR="00D62F61" w:rsidRPr="00EE3DA5">
              <w:rPr>
                <w:rFonts w:ascii="Arial" w:hAnsi="Arial" w:cs="Arial"/>
              </w:rPr>
              <w:t>:</w:t>
            </w:r>
            <w:r w:rsidR="00E06309">
              <w:rPr>
                <w:rFonts w:ascii="Arial" w:hAnsi="Arial" w:cs="Arial"/>
              </w:rPr>
              <w:t>5</w:t>
            </w:r>
            <w:r w:rsidR="00522FA5" w:rsidRPr="00EE3DA5">
              <w:rPr>
                <w:rFonts w:ascii="Arial" w:hAnsi="Arial" w:cs="Arial"/>
              </w:rPr>
              <w:t>0</w:t>
            </w:r>
            <w:r w:rsidR="00D62F61" w:rsidRPr="00EE3DA5">
              <w:rPr>
                <w:rFonts w:ascii="Arial" w:hAnsi="Arial" w:cs="Arial"/>
              </w:rPr>
              <w:t xml:space="preserve">: </w:t>
            </w:r>
            <w:r w:rsidR="00E06309">
              <w:rPr>
                <w:rFonts w:ascii="Arial" w:hAnsi="Arial" w:cs="Arial"/>
              </w:rPr>
              <w:t>Finito la documentazione con glossario, conclusioni, sviluppi futuri, …</w:t>
            </w:r>
          </w:p>
          <w:p w14:paraId="49010C35" w14:textId="6B5E0737" w:rsidR="00197E4E" w:rsidRPr="00EE3DA5" w:rsidRDefault="00E06309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10:05 / 11:35: Consegna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e test di funzionamento nel aula 417.</w:t>
            </w:r>
          </w:p>
          <w:p w14:paraId="3BDFF3E9" w14:textId="1BA9F3E8" w:rsidR="00227E26" w:rsidRPr="00BE325F" w:rsidRDefault="00227E26" w:rsidP="00BE325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B8E3F02" w:rsidR="00F02A62" w:rsidRPr="00EE3DA5" w:rsidRDefault="00F02A62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4D3EE53" w:rsidR="00632B06" w:rsidRPr="00946748" w:rsidRDefault="00946748" w:rsidP="0094674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A6E10FB" w:rsidR="006E1A36" w:rsidRPr="007D308C" w:rsidRDefault="006E1A36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0813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6ABE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03B1DD91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BA4289" w:rsidRPr="00103864">
            <w:rPr>
              <w:rStyle w:val="Testosegnaposto"/>
            </w:rPr>
            <w:t xml:space="preserve">Fare clic o toccare qui per </w:t>
          </w:r>
          <w:r w:rsidR="00BA4289">
            <w:rPr>
              <w:rStyle w:val="Testosegnaposto"/>
            </w:rPr>
            <w:t>immettere</w:t>
          </w:r>
          <w:r w:rsidR="00BA4289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7C6D1D36" w:rsidR="00E069C6" w:rsidRPr="00E069C6" w:rsidRDefault="00E069C6" w:rsidP="00BA4289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31728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518753B7" w:rsidR="00624F63" w:rsidRPr="001D1B3C" w:rsidRDefault="00AE15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A6F43" w14:textId="77777777" w:rsidR="008E5898" w:rsidRDefault="008E5898" w:rsidP="00DC1A1A">
      <w:pPr>
        <w:spacing w:after="0" w:line="240" w:lineRule="auto"/>
      </w:pPr>
      <w:r>
        <w:separator/>
      </w:r>
    </w:p>
    <w:p w14:paraId="3EDB2E43" w14:textId="77777777" w:rsidR="008E5898" w:rsidRDefault="008E5898"/>
    <w:p w14:paraId="798AA0C5" w14:textId="77777777" w:rsidR="008E5898" w:rsidRDefault="008E5898" w:rsidP="00454290"/>
  </w:endnote>
  <w:endnote w:type="continuationSeparator" w:id="0">
    <w:p w14:paraId="6E01F784" w14:textId="77777777" w:rsidR="008E5898" w:rsidRDefault="008E5898" w:rsidP="00DC1A1A">
      <w:pPr>
        <w:spacing w:after="0" w:line="240" w:lineRule="auto"/>
      </w:pPr>
      <w:r>
        <w:continuationSeparator/>
      </w:r>
    </w:p>
    <w:p w14:paraId="5C818015" w14:textId="77777777" w:rsidR="008E5898" w:rsidRDefault="008E5898"/>
    <w:p w14:paraId="6F1B8CA7" w14:textId="77777777" w:rsidR="008E5898" w:rsidRDefault="008E589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1D5E6" w14:textId="77777777" w:rsidR="008E5898" w:rsidRDefault="008E5898" w:rsidP="00DC1A1A">
      <w:pPr>
        <w:spacing w:after="0" w:line="240" w:lineRule="auto"/>
      </w:pPr>
      <w:r>
        <w:separator/>
      </w:r>
    </w:p>
    <w:p w14:paraId="0E778644" w14:textId="77777777" w:rsidR="008E5898" w:rsidRDefault="008E5898"/>
    <w:p w14:paraId="1A668A8A" w14:textId="77777777" w:rsidR="008E5898" w:rsidRDefault="008E5898" w:rsidP="00454290"/>
  </w:footnote>
  <w:footnote w:type="continuationSeparator" w:id="0">
    <w:p w14:paraId="508D1825" w14:textId="77777777" w:rsidR="008E5898" w:rsidRDefault="008E5898" w:rsidP="00DC1A1A">
      <w:pPr>
        <w:spacing w:after="0" w:line="240" w:lineRule="auto"/>
      </w:pPr>
      <w:r>
        <w:continuationSeparator/>
      </w:r>
    </w:p>
    <w:p w14:paraId="4FE411E4" w14:textId="77777777" w:rsidR="008E5898" w:rsidRDefault="008E5898"/>
    <w:p w14:paraId="7B8F387B" w14:textId="77777777" w:rsidR="008E5898" w:rsidRDefault="008E589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70D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4183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2C4A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0918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602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299D"/>
    <w:rsid w:val="00484EBD"/>
    <w:rsid w:val="0048630B"/>
    <w:rsid w:val="00487EAB"/>
    <w:rsid w:val="004904FD"/>
    <w:rsid w:val="00491AE0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2D49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0924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1A3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3AF4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B05"/>
    <w:rsid w:val="00785F34"/>
    <w:rsid w:val="0079080D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5898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46748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0408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2D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1717"/>
    <w:rsid w:val="00AD4D08"/>
    <w:rsid w:val="00AD565C"/>
    <w:rsid w:val="00AD7BB7"/>
    <w:rsid w:val="00AE152F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258B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289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25F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5D9B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647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309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5F48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3DA5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D7E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1C86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1F429B"/>
    <w:rsid w:val="00277EF0"/>
    <w:rsid w:val="00285241"/>
    <w:rsid w:val="002A244B"/>
    <w:rsid w:val="002B721E"/>
    <w:rsid w:val="003420EA"/>
    <w:rsid w:val="00354639"/>
    <w:rsid w:val="00370918"/>
    <w:rsid w:val="00372AB1"/>
    <w:rsid w:val="003A5895"/>
    <w:rsid w:val="003B10C7"/>
    <w:rsid w:val="003B3A61"/>
    <w:rsid w:val="00415602"/>
    <w:rsid w:val="00442DE7"/>
    <w:rsid w:val="0048630B"/>
    <w:rsid w:val="00491154"/>
    <w:rsid w:val="00491AE0"/>
    <w:rsid w:val="005522FA"/>
    <w:rsid w:val="00582A95"/>
    <w:rsid w:val="005D6501"/>
    <w:rsid w:val="005F2D49"/>
    <w:rsid w:val="0063160F"/>
    <w:rsid w:val="0063588A"/>
    <w:rsid w:val="00662FAC"/>
    <w:rsid w:val="00673E88"/>
    <w:rsid w:val="006F3137"/>
    <w:rsid w:val="007236A8"/>
    <w:rsid w:val="00736995"/>
    <w:rsid w:val="00753B6F"/>
    <w:rsid w:val="007659CA"/>
    <w:rsid w:val="007771B0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B7D26"/>
    <w:rsid w:val="00DE2402"/>
    <w:rsid w:val="00DE4EBE"/>
    <w:rsid w:val="00E01ACF"/>
    <w:rsid w:val="00E97D88"/>
    <w:rsid w:val="00EC5A06"/>
    <w:rsid w:val="00EF3F03"/>
    <w:rsid w:val="00F25D7E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2183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149</cp:revision>
  <cp:lastPrinted>2017-03-29T10:57:00Z</cp:lastPrinted>
  <dcterms:created xsi:type="dcterms:W3CDTF">2026-01-28T07:21:00Z</dcterms:created>
  <dcterms:modified xsi:type="dcterms:W3CDTF">2026-04-24T09:23:00Z</dcterms:modified>
</cp:coreProperties>
</file>