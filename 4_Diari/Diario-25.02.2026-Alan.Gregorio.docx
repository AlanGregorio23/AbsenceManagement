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9BA2DB0" w:rsidR="005D6E86" w:rsidRPr="001D1B3C" w:rsidRDefault="00B03F2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C06402">
              <w:rPr>
                <w:rFonts w:ascii="Arial" w:hAnsi="Arial" w:cs="Arial"/>
              </w:rPr>
              <w:t>5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0BCF8C2" w:rsidR="005D6E86" w:rsidRPr="001D1B3C" w:rsidRDefault="00A619C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0E0961AD" w14:textId="4EDE685B" w:rsidR="00A619C7" w:rsidRDefault="00312F95" w:rsidP="00A0232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F3F26">
              <w:rPr>
                <w:rFonts w:ascii="Arial" w:hAnsi="Arial" w:cs="Arial"/>
              </w:rPr>
              <w:t>08:20</w:t>
            </w:r>
            <w:r w:rsidR="00D62F61" w:rsidRPr="00AF3F26">
              <w:rPr>
                <w:rFonts w:ascii="Arial" w:hAnsi="Arial" w:cs="Arial"/>
              </w:rPr>
              <w:t xml:space="preserve"> /</w:t>
            </w:r>
            <w:r w:rsidR="009E1FF6" w:rsidRPr="00AF3F26">
              <w:rPr>
                <w:rFonts w:ascii="Arial" w:hAnsi="Arial" w:cs="Arial"/>
              </w:rPr>
              <w:t xml:space="preserve"> </w:t>
            </w:r>
            <w:r w:rsidR="00112AA7" w:rsidRPr="00AF3F26">
              <w:rPr>
                <w:rFonts w:ascii="Arial" w:hAnsi="Arial" w:cs="Arial"/>
              </w:rPr>
              <w:t>10</w:t>
            </w:r>
            <w:r w:rsidR="00D62F61" w:rsidRPr="00AF3F26">
              <w:rPr>
                <w:rFonts w:ascii="Arial" w:hAnsi="Arial" w:cs="Arial"/>
              </w:rPr>
              <w:t>:</w:t>
            </w:r>
            <w:r w:rsidR="00112AA7" w:rsidRPr="00AF3F26">
              <w:rPr>
                <w:rFonts w:ascii="Arial" w:hAnsi="Arial" w:cs="Arial"/>
              </w:rPr>
              <w:t>05</w:t>
            </w:r>
            <w:r w:rsidR="00D62F61" w:rsidRPr="00AF3F26">
              <w:rPr>
                <w:rFonts w:ascii="Arial" w:hAnsi="Arial" w:cs="Arial"/>
              </w:rPr>
              <w:t xml:space="preserve">: </w:t>
            </w:r>
            <w:r w:rsidR="00AF3F26">
              <w:rPr>
                <w:rFonts w:ascii="Arial" w:hAnsi="Arial" w:cs="Arial"/>
              </w:rPr>
              <w:t>Inizio implementazione dell’invio automatico di mail ad ogni assenza registrata</w:t>
            </w:r>
          </w:p>
          <w:p w14:paraId="6D5C7694" w14:textId="77777777" w:rsidR="00AF3F26" w:rsidRPr="00AF3F26" w:rsidRDefault="00AF3F26" w:rsidP="00AF3F26">
            <w:pPr>
              <w:pStyle w:val="Paragrafoelenco"/>
              <w:rPr>
                <w:rFonts w:ascii="Arial" w:hAnsi="Arial" w:cs="Arial"/>
              </w:rPr>
            </w:pPr>
          </w:p>
          <w:p w14:paraId="2A1DA829" w14:textId="1A1C778A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AF3F26">
              <w:rPr>
                <w:rFonts w:ascii="Arial" w:hAnsi="Arial" w:cs="Arial"/>
              </w:rPr>
              <w:t>Implementato il sistema di creazione del tocken per la pagina della firma del tutore, con anche un sistema per attribuire il tutore all’allievo</w:t>
            </w:r>
          </w:p>
          <w:p w14:paraId="0461C3D5" w14:textId="77777777" w:rsidR="00B03F2A" w:rsidRPr="00B03F2A" w:rsidRDefault="00B03F2A" w:rsidP="00B03F2A">
            <w:pPr>
              <w:pStyle w:val="Paragrafoelenco"/>
              <w:rPr>
                <w:rFonts w:ascii="Arial" w:hAnsi="Arial" w:cs="Arial"/>
              </w:rPr>
            </w:pPr>
          </w:p>
          <w:p w14:paraId="183C5244" w14:textId="6D8430DE" w:rsidR="00B03F2A" w:rsidRDefault="00B03F2A" w:rsidP="00B03F2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/ 14:00: </w:t>
            </w:r>
            <w:r w:rsidR="009A53E1">
              <w:rPr>
                <w:rFonts w:ascii="Arial" w:hAnsi="Arial" w:cs="Arial"/>
              </w:rPr>
              <w:t>Inizio</w:t>
            </w:r>
            <w:r w:rsidR="00AF3F26">
              <w:rPr>
                <w:rFonts w:ascii="Arial" w:hAnsi="Arial" w:cs="Arial"/>
              </w:rPr>
              <w:t xml:space="preserve"> creazione pagina per la scrittura firma, pagina per la mail, e salvataggio corretto della firma</w:t>
            </w:r>
          </w:p>
          <w:p w14:paraId="06D2F9A8" w14:textId="77777777" w:rsidR="00B03F2A" w:rsidRPr="00B03F2A" w:rsidRDefault="00B03F2A" w:rsidP="00B03F2A">
            <w:pPr>
              <w:pStyle w:val="Paragrafoelenco"/>
              <w:rPr>
                <w:rFonts w:ascii="Arial" w:hAnsi="Arial" w:cs="Arial"/>
              </w:rPr>
            </w:pPr>
          </w:p>
          <w:p w14:paraId="7ED32F85" w14:textId="32B656FD" w:rsidR="00B03F2A" w:rsidRPr="00A619C7" w:rsidRDefault="00B03F2A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14:00 / 15:45: </w:t>
            </w:r>
            <w:r w:rsidR="00AF3F26">
              <w:rPr>
                <w:rFonts w:ascii="Arial" w:hAnsi="Arial" w:cs="Arial"/>
              </w:rPr>
              <w:t>Finito il flusso per la convalida del assenza dopo la firma del tutore legale</w:t>
            </w:r>
          </w:p>
          <w:p w14:paraId="3BDFF3E9" w14:textId="1BA9F3E8" w:rsidR="00227E26" w:rsidRPr="00A619C7" w:rsidRDefault="00227E26" w:rsidP="00A619C7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394167CD" w:rsidR="00F02A62" w:rsidRPr="00AF3F26" w:rsidRDefault="00F02A62" w:rsidP="00AF3F26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90A768A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Avanti </w:t>
            </w:r>
            <w:r w:rsidR="00AB7F6A">
              <w:rPr>
                <w:rFonts w:ascii="Arial" w:hAnsi="Arial" w:cs="Arial"/>
              </w:rPr>
              <w:t xml:space="preserve">di circa 1 task </w:t>
            </w:r>
            <w:r>
              <w:rPr>
                <w:rFonts w:ascii="Arial" w:hAnsi="Arial" w:cs="Arial"/>
              </w:rPr>
              <w:t>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46E58DA" w:rsidR="00D536CA" w:rsidRPr="00581BF5" w:rsidRDefault="009A53E1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il flusso della gestione del assenza con tutti i controlli fatti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7418D4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6222AF9D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F3F2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Content>
        <w:p w14:paraId="2838E465" w14:textId="77777777" w:rsidR="00AF3F26" w:rsidRDefault="00AF3F26" w:rsidP="00872C0D">
          <w:pPr>
            <w:pStyle w:val="Nessunaspaziatura"/>
            <w:rPr>
              <w:rFonts w:ascii="Arial" w:hAnsi="Arial" w:cs="Arial"/>
            </w:rPr>
          </w:pPr>
          <w:r w:rsidRPr="00AF3F26">
            <w:rPr>
              <w:rFonts w:ascii="Arial" w:hAnsi="Arial" w:cs="Arial"/>
            </w:rPr>
            <w:t>il tocken cosi è</w:t>
          </w:r>
          <w:r>
            <w:rPr>
              <w:rFonts w:ascii="Arial" w:hAnsi="Arial" w:cs="Arial"/>
            </w:rPr>
            <w:t xml:space="preserve"> abbastanza </w:t>
          </w:r>
        </w:p>
        <w:p w14:paraId="4BC70DAF" w14:textId="77777777" w:rsidR="00AF3F26" w:rsidRDefault="00AF3F26" w:rsidP="00872C0D">
          <w:pPr>
            <w:pStyle w:val="Nessunaspaziatura"/>
            <w:rPr>
              <w:rFonts w:ascii="Arial" w:hAnsi="Arial" w:cs="Arial"/>
            </w:rPr>
          </w:pPr>
          <w:r w:rsidRPr="00AF3F26">
            <w:rPr>
              <w:rFonts w:ascii="Arial" w:hAnsi="Arial" w:cs="Arial"/>
            </w:rPr>
            <w:t>sicuro?</w:t>
          </w:r>
        </w:p>
        <w:p w14:paraId="22457759" w14:textId="299ECA63" w:rsidR="00872C0D" w:rsidRDefault="00AF3F26" w:rsidP="00872C0D">
          <w:pPr>
            <w:pStyle w:val="Nessunaspaziatura"/>
            <w:rPr>
              <w:rFonts w:ascii="Arial" w:hAnsi="Arial" w:cs="Arial"/>
            </w:rPr>
          </w:pPr>
          <w:r w:rsidRPr="00AF3F26">
            <w:rPr>
              <w:rFonts w:ascii="Arial" w:hAnsi="Arial" w:cs="Arial"/>
            </w:rPr>
            <w:t>http://localhost:8000/tutore/assenze/firma/sUvcet9r1gRrOIcWHvpidveoy0T2KEGGe62eosPW9ES3o3kvUXiJHFhdvdVS9iBFWA7c7IQXLuqAGABl</w:t>
          </w:r>
        </w:p>
        <w:p w14:paraId="70E086F2" w14:textId="77777777" w:rsidR="00B378D3" w:rsidRPr="00872C0D" w:rsidRDefault="00000000" w:rsidP="00872C0D">
          <w:pPr>
            <w:pStyle w:val="Nessunaspaziatura"/>
            <w:rPr>
              <w:rFonts w:ascii="Arial" w:hAnsi="Arial" w:cs="Arial"/>
            </w:rPr>
          </w:pPr>
        </w:p>
      </w:sdtContent>
    </w:sdt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640ED767" w14:textId="6C4B4B38" w:rsidR="00B05FD8" w:rsidRPr="00A619C7" w:rsidRDefault="00AF3F26" w:rsidP="00AF3F26">
          <w:pPr>
            <w:pStyle w:val="Nessunaspaziatura"/>
          </w:pPr>
          <w:r w:rsidRPr="00AF3F26">
            <w:rPr>
              <w:rFonts w:ascii="Arial" w:hAnsi="Arial" w:cs="Arial"/>
            </w:rPr>
            <w:t xml:space="preserve">Sì — </w:t>
          </w:r>
          <w:r w:rsidRPr="00AF3F26">
            <w:rPr>
              <w:rFonts w:ascii="Arial" w:hAnsi="Arial" w:cs="Arial"/>
              <w:b/>
              <w:bCs/>
            </w:rPr>
            <w:t>se quel token è generato in modo crittograficamente sicuro e salvato in modo corretto</w:t>
          </w:r>
          <w:r w:rsidRPr="00AF3F26">
            <w:rPr>
              <w:rFonts w:ascii="Arial" w:hAnsi="Arial" w:cs="Arial"/>
            </w:rPr>
            <w:t>, l’URL così è sicuro.</w:t>
          </w: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71E5809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3C4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3F2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378D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05C5AA0" w:rsidR="00624F63" w:rsidRPr="001D1B3C" w:rsidRDefault="00B378D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fatto una ricerca approfondita o cercato degli esempi già online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2F75E" w14:textId="77777777" w:rsidR="00066CAA" w:rsidRDefault="00066CAA" w:rsidP="00DC1A1A">
      <w:pPr>
        <w:spacing w:after="0" w:line="240" w:lineRule="auto"/>
      </w:pPr>
      <w:r>
        <w:separator/>
      </w:r>
    </w:p>
    <w:p w14:paraId="30389C74" w14:textId="77777777" w:rsidR="00066CAA" w:rsidRDefault="00066CAA"/>
    <w:p w14:paraId="06D6D6AD" w14:textId="77777777" w:rsidR="00066CAA" w:rsidRDefault="00066CAA" w:rsidP="00454290"/>
  </w:endnote>
  <w:endnote w:type="continuationSeparator" w:id="0">
    <w:p w14:paraId="57907334" w14:textId="77777777" w:rsidR="00066CAA" w:rsidRDefault="00066CAA" w:rsidP="00DC1A1A">
      <w:pPr>
        <w:spacing w:after="0" w:line="240" w:lineRule="auto"/>
      </w:pPr>
      <w:r>
        <w:continuationSeparator/>
      </w:r>
    </w:p>
    <w:p w14:paraId="5BA07CD0" w14:textId="77777777" w:rsidR="00066CAA" w:rsidRDefault="00066CAA"/>
    <w:p w14:paraId="36E1191F" w14:textId="77777777" w:rsidR="00066CAA" w:rsidRDefault="00066CAA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B8EC9" w14:textId="77777777" w:rsidR="00066CAA" w:rsidRDefault="00066CAA" w:rsidP="00DC1A1A">
      <w:pPr>
        <w:spacing w:after="0" w:line="240" w:lineRule="auto"/>
      </w:pPr>
      <w:r>
        <w:separator/>
      </w:r>
    </w:p>
    <w:p w14:paraId="1C71C004" w14:textId="77777777" w:rsidR="00066CAA" w:rsidRDefault="00066CAA"/>
    <w:p w14:paraId="52E00AD4" w14:textId="77777777" w:rsidR="00066CAA" w:rsidRDefault="00066CAA" w:rsidP="00454290"/>
  </w:footnote>
  <w:footnote w:type="continuationSeparator" w:id="0">
    <w:p w14:paraId="0D28D4CE" w14:textId="77777777" w:rsidR="00066CAA" w:rsidRDefault="00066CAA" w:rsidP="00DC1A1A">
      <w:pPr>
        <w:spacing w:after="0" w:line="240" w:lineRule="auto"/>
      </w:pPr>
      <w:r>
        <w:continuationSeparator/>
      </w:r>
    </w:p>
    <w:p w14:paraId="7278A6A5" w14:textId="77777777" w:rsidR="00066CAA" w:rsidRDefault="00066CAA"/>
    <w:p w14:paraId="199DF08B" w14:textId="77777777" w:rsidR="00066CAA" w:rsidRDefault="00066CAA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613E9"/>
    <w:rsid w:val="00064C75"/>
    <w:rsid w:val="0006552E"/>
    <w:rsid w:val="00065D85"/>
    <w:rsid w:val="00066CAA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65E87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53E1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3F26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6402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552E"/>
    <w:rsid w:val="0024751F"/>
    <w:rsid w:val="00277EF0"/>
    <w:rsid w:val="00285241"/>
    <w:rsid w:val="00372AB1"/>
    <w:rsid w:val="003B10C7"/>
    <w:rsid w:val="003B3A61"/>
    <w:rsid w:val="0048630B"/>
    <w:rsid w:val="00491154"/>
    <w:rsid w:val="0063160F"/>
    <w:rsid w:val="0063588A"/>
    <w:rsid w:val="00662FAC"/>
    <w:rsid w:val="006F3137"/>
    <w:rsid w:val="007236A8"/>
    <w:rsid w:val="007659CA"/>
    <w:rsid w:val="00791A87"/>
    <w:rsid w:val="007F4556"/>
    <w:rsid w:val="0080736A"/>
    <w:rsid w:val="008304F2"/>
    <w:rsid w:val="00844B6D"/>
    <w:rsid w:val="00903DC3"/>
    <w:rsid w:val="0090521C"/>
    <w:rsid w:val="00914894"/>
    <w:rsid w:val="00987925"/>
    <w:rsid w:val="009A1968"/>
    <w:rsid w:val="009A40B4"/>
    <w:rsid w:val="00A04185"/>
    <w:rsid w:val="00A32112"/>
    <w:rsid w:val="00A41CBF"/>
    <w:rsid w:val="00AB4C13"/>
    <w:rsid w:val="00AF4921"/>
    <w:rsid w:val="00B459EF"/>
    <w:rsid w:val="00BA3715"/>
    <w:rsid w:val="00BD2496"/>
    <w:rsid w:val="00BE72BC"/>
    <w:rsid w:val="00C02F94"/>
    <w:rsid w:val="00CB7AF9"/>
    <w:rsid w:val="00CD346C"/>
    <w:rsid w:val="00CF34F2"/>
    <w:rsid w:val="00DE2402"/>
    <w:rsid w:val="00DE4EBE"/>
    <w:rsid w:val="00E01ACF"/>
    <w:rsid w:val="00E97D88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1483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82</cp:revision>
  <cp:lastPrinted>2017-03-29T10:57:00Z</cp:lastPrinted>
  <dcterms:created xsi:type="dcterms:W3CDTF">2026-01-28T07:21:00Z</dcterms:created>
  <dcterms:modified xsi:type="dcterms:W3CDTF">2026-02-25T13:57:00Z</dcterms:modified>
</cp:coreProperties>
</file>