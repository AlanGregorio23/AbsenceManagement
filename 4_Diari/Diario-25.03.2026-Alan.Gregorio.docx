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773D54A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197E4E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9D0DBF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33890CF" w:rsidR="005D6E86" w:rsidRPr="001D1B3C" w:rsidRDefault="009D0DB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107A467" w14:textId="48643407" w:rsidR="00B03F2A" w:rsidRDefault="00312F95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197E4E">
              <w:rPr>
                <w:rFonts w:ascii="Arial" w:hAnsi="Arial" w:cs="Arial"/>
              </w:rPr>
              <w:t>Aggiunto controlli di sicurezza su auth con blocco dei tentativi per ip e email a 5, mentre per ip a 25 con un decay seconds a 300</w:t>
            </w:r>
            <w:r w:rsidR="00870F07">
              <w:rPr>
                <w:rFonts w:ascii="Arial" w:hAnsi="Arial" w:cs="Arial"/>
              </w:rPr>
              <w:t xml:space="preserve"> (configurabile da admin)</w:t>
            </w:r>
            <w:r w:rsidR="00197E4E">
              <w:rPr>
                <w:rFonts w:ascii="Arial" w:hAnsi="Arial" w:cs="Arial"/>
              </w:rPr>
              <w:t>.</w:t>
            </w:r>
            <w:r w:rsidR="00197E4E">
              <w:rPr>
                <w:rFonts w:ascii="Arial" w:hAnsi="Arial" w:cs="Arial"/>
              </w:rPr>
              <w:br/>
              <w:t xml:space="preserve">Modificato il sistema del conteggio dell’assenza in modo che le ore vengono calcolate solo a pratica conclusa. </w:t>
            </w:r>
          </w:p>
          <w:p w14:paraId="49010C35" w14:textId="792A0431" w:rsidR="00197E4E" w:rsidRPr="00B03F2A" w:rsidRDefault="00197E4E" w:rsidP="00197E4E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la possibilità di caricare il certificato anche dopo che la pratica è conclusa ma entro i giorni prestabiliti dal db. </w:t>
            </w:r>
            <w:r w:rsidR="00870F07">
              <w:rPr>
                <w:rFonts w:ascii="Arial" w:hAnsi="Arial" w:cs="Arial"/>
              </w:rPr>
              <w:br/>
              <w:t>Aggiunto il sistema di settaggio della password da email alla creazione di un nuovo utente o da import csv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2A1DA829" w14:textId="3CA29C8B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83037B">
              <w:rPr>
                <w:rFonts w:ascii="Arial" w:hAnsi="Arial" w:cs="Arial"/>
              </w:rPr>
              <w:t>Aggiunto sistema di log azioni del admin e log sui login.</w:t>
            </w:r>
          </w:p>
          <w:p w14:paraId="029AEB93" w14:textId="6FC9ADE2" w:rsidR="0083037B" w:rsidRDefault="0083037B" w:rsidP="0083037B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</w:t>
            </w:r>
            <w:r w:rsidRPr="0083037B">
              <w:rPr>
                <w:rFonts w:ascii="Arial" w:hAnsi="Arial" w:cs="Arial"/>
              </w:rPr>
              <w:t>throttle</w:t>
            </w:r>
            <w:r>
              <w:rPr>
                <w:rFonts w:ascii="Arial" w:hAnsi="Arial" w:cs="Arial"/>
              </w:rPr>
              <w:t xml:space="preserve"> sugli endpoint di reset e forgot della password. </w:t>
            </w:r>
          </w:p>
          <w:p w14:paraId="2B47D28D" w14:textId="31CEECAF" w:rsidR="0083037B" w:rsidRDefault="0035565A" w:rsidP="0083037B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Modificato sistema tutori in maniera che non si perdono i tutori vecchi quando l’allievo diventa maggiorenne e aggiunta anche la possibilità di informare sempre i vecchi tutori</w:t>
            </w:r>
          </w:p>
          <w:p w14:paraId="0461C3D5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183C5244" w14:textId="15C15356" w:rsidR="00B03F2A" w:rsidRDefault="00B03F2A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</w:t>
            </w:r>
            <w:r w:rsidR="001F48CA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1F48CA">
              <w:rPr>
                <w:rFonts w:ascii="Arial" w:hAnsi="Arial" w:cs="Arial"/>
              </w:rPr>
              <w:t>45</w:t>
            </w:r>
            <w:r>
              <w:rPr>
                <w:rFonts w:ascii="Arial" w:hAnsi="Arial" w:cs="Arial"/>
              </w:rPr>
              <w:t xml:space="preserve">: </w:t>
            </w:r>
            <w:r w:rsidR="007A65B1">
              <w:rPr>
                <w:rFonts w:ascii="Arial" w:hAnsi="Arial" w:cs="Arial"/>
              </w:rPr>
              <w:t xml:space="preserve">Continuato con il sistema del tutore, in seguito ho creato un sistemato il flusso dei congedi con l’aggiunta dei casi eccezionali come GSI e anche come eseguire il passaggio da congedo a assenza rendendolo il più automatico possibile. </w:t>
            </w:r>
            <w:r>
              <w:rPr>
                <w:rFonts w:ascii="Arial" w:hAnsi="Arial" w:cs="Arial"/>
              </w:rPr>
              <w:t xml:space="preserve"> </w:t>
            </w:r>
          </w:p>
          <w:p w14:paraId="3BDFF3E9" w14:textId="1BA9F3E8" w:rsidR="00227E26" w:rsidRPr="001F48CA" w:rsidRDefault="00227E26" w:rsidP="001F48CA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FFAE41A" w:rsidR="00F02A62" w:rsidRPr="006817F5" w:rsidRDefault="006817F5" w:rsidP="006817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gestire i congedi dopo le 40 ore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3AF384C5" w14:textId="4CA164F9" w:rsidR="007D308C" w:rsidRDefault="007D308C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sistema del congedo passaggio da congedo a assenza, inoltro direzione</w:t>
            </w:r>
          </w:p>
          <w:p w14:paraId="7625903A" w14:textId="037858CE" w:rsidR="0005013D" w:rsidRPr="007D308C" w:rsidRDefault="0005013D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del sistema delle notifiche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EC127A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17A8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046A8412" w14:textId="16B0645B" w:rsidR="00C67972" w:rsidRPr="00017A84" w:rsidRDefault="00017A84" w:rsidP="00872C0D">
          <w:pPr>
            <w:pStyle w:val="Nessunaspaziatura"/>
            <w:rPr>
              <w:rFonts w:ascii="Arial" w:hAnsi="Arial" w:cs="Arial"/>
              <w:lang w:val="fr-CH"/>
            </w:rPr>
          </w:pPr>
          <w:r>
            <w:rPr>
              <w:rFonts w:ascii="Arial" w:hAnsi="Arial" w:cs="Arial"/>
            </w:rPr>
            <w:t xml:space="preserve">Spiegami cosa sono i </w:t>
          </w:r>
          <w:r w:rsidRPr="00017A84">
            <w:rPr>
              <w:rFonts w:ascii="Arial" w:hAnsi="Arial" w:cs="Arial"/>
            </w:rPr>
            <w:t>throttle</w:t>
          </w:r>
          <w:r>
            <w:rPr>
              <w:rFonts w:ascii="Arial" w:hAnsi="Arial" w:cs="Arial"/>
            </w:rPr>
            <w:br/>
          </w:r>
          <w:r w:rsidRPr="00017A84">
            <w:rPr>
              <w:rFonts w:ascii="Arial" w:hAnsi="Arial" w:cs="Arial"/>
            </w:rPr>
            <w:t xml:space="preserve">Ho trovato e corretto un punto reale: mancava throttle su richiesta reset password. </w:t>
          </w:r>
          <w:r w:rsidRPr="00017A84">
            <w:rPr>
              <w:rFonts w:ascii="Arial" w:hAnsi="Arial" w:cs="Arial"/>
              <w:lang w:val="fr-CH"/>
            </w:rPr>
            <w:t>Ora c’è su POST forgot-password e POST reset-password: auth.php.</w:t>
          </w:r>
          <w:r>
            <w:rPr>
              <w:rFonts w:ascii="Arial" w:hAnsi="Arial" w:cs="Arial"/>
              <w:lang w:val="fr-CH"/>
            </w:rPr>
            <w:br/>
          </w: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A57C4FA" w14:textId="77777777" w:rsidR="00017A84" w:rsidRPr="00017A84" w:rsidRDefault="00017A84" w:rsidP="00017A84">
          <w:pPr>
            <w:pStyle w:val="Nessunaspaziatura"/>
            <w:rPr>
              <w:rFonts w:ascii="Arial" w:hAnsi="Arial" w:cs="Arial"/>
            </w:rPr>
          </w:pPr>
          <w:r w:rsidRPr="00017A84">
            <w:rPr>
              <w:rFonts w:ascii="Arial" w:hAnsi="Arial" w:cs="Arial"/>
            </w:rPr>
            <w:t>Hai fatto una correzione importante. Senza throttle su quei due endpoint, erano esposti a diversi problemi concreti.</w:t>
          </w:r>
        </w:p>
        <w:p w14:paraId="442C961E" w14:textId="77777777" w:rsidR="00017A84" w:rsidRPr="00017A84" w:rsidRDefault="00017A84" w:rsidP="00017A84">
          <w:pPr>
            <w:pStyle w:val="Nessunaspaziatura"/>
            <w:rPr>
              <w:rFonts w:ascii="Arial" w:hAnsi="Arial" w:cs="Arial"/>
              <w:b/>
              <w:bCs/>
            </w:rPr>
          </w:pPr>
          <w:r w:rsidRPr="00017A84">
            <w:rPr>
              <w:rFonts w:ascii="Segoe UI Emoji" w:hAnsi="Segoe UI Emoji" w:cs="Segoe UI Emoji"/>
              <w:b/>
              <w:bCs/>
            </w:rPr>
            <w:t>🔒</w:t>
          </w:r>
          <w:r w:rsidRPr="00017A84">
            <w:rPr>
              <w:rFonts w:ascii="Arial" w:hAnsi="Arial" w:cs="Arial"/>
              <w:b/>
              <w:bCs/>
            </w:rPr>
            <w:t xml:space="preserve"> Cosa hai sistemato davvero</w:t>
          </w:r>
        </w:p>
        <w:p w14:paraId="7D87DAEE" w14:textId="77777777" w:rsidR="00017A84" w:rsidRPr="00017A84" w:rsidRDefault="00017A84" w:rsidP="00017A84">
          <w:pPr>
            <w:pStyle w:val="Nessunaspaziatura"/>
            <w:rPr>
              <w:rFonts w:ascii="Arial" w:hAnsi="Arial" w:cs="Arial"/>
              <w:b/>
              <w:bCs/>
            </w:rPr>
          </w:pPr>
          <w:r w:rsidRPr="00017A84">
            <w:rPr>
              <w:rFonts w:ascii="Arial" w:hAnsi="Arial" w:cs="Arial"/>
              <w:b/>
              <w:bCs/>
            </w:rPr>
            <w:t>1) POST forgot-password</w:t>
          </w:r>
        </w:p>
        <w:p w14:paraId="640ED767" w14:textId="5FE6DB17" w:rsidR="00B05FD8" w:rsidRPr="00A619C7" w:rsidRDefault="00000000" w:rsidP="00017A8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E0A02E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17A8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17A8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17A8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E20E39B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fatto una ricerca </w:t>
          </w:r>
          <w:r w:rsidR="00C67972">
            <w:rPr>
              <w:rFonts w:ascii="Arial" w:hAnsi="Arial" w:cs="Arial"/>
            </w:rPr>
            <w:t>di eventuali problemi</w:t>
          </w:r>
          <w:r w:rsidR="00017A84">
            <w:rPr>
              <w:rFonts w:ascii="Arial" w:hAnsi="Arial" w:cs="Arial"/>
            </w:rPr>
            <w:t xml:space="preserve"> di sicurezza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B6498" w14:textId="77777777" w:rsidR="00D660EF" w:rsidRDefault="00D660EF" w:rsidP="00DC1A1A">
      <w:pPr>
        <w:spacing w:after="0" w:line="240" w:lineRule="auto"/>
      </w:pPr>
      <w:r>
        <w:separator/>
      </w:r>
    </w:p>
    <w:p w14:paraId="65CEE0C0" w14:textId="77777777" w:rsidR="00D660EF" w:rsidRDefault="00D660EF"/>
    <w:p w14:paraId="4C91152B" w14:textId="77777777" w:rsidR="00D660EF" w:rsidRDefault="00D660EF" w:rsidP="00454290"/>
  </w:endnote>
  <w:endnote w:type="continuationSeparator" w:id="0">
    <w:p w14:paraId="343FD5F2" w14:textId="77777777" w:rsidR="00D660EF" w:rsidRDefault="00D660EF" w:rsidP="00DC1A1A">
      <w:pPr>
        <w:spacing w:after="0" w:line="240" w:lineRule="auto"/>
      </w:pPr>
      <w:r>
        <w:continuationSeparator/>
      </w:r>
    </w:p>
    <w:p w14:paraId="0FFF6C06" w14:textId="77777777" w:rsidR="00D660EF" w:rsidRDefault="00D660EF"/>
    <w:p w14:paraId="54DFE41E" w14:textId="77777777" w:rsidR="00D660EF" w:rsidRDefault="00D660EF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BD065" w14:textId="77777777" w:rsidR="00D660EF" w:rsidRDefault="00D660EF" w:rsidP="00DC1A1A">
      <w:pPr>
        <w:spacing w:after="0" w:line="240" w:lineRule="auto"/>
      </w:pPr>
      <w:r>
        <w:separator/>
      </w:r>
    </w:p>
    <w:p w14:paraId="08E65430" w14:textId="77777777" w:rsidR="00D660EF" w:rsidRDefault="00D660EF"/>
    <w:p w14:paraId="07387056" w14:textId="77777777" w:rsidR="00D660EF" w:rsidRDefault="00D660EF" w:rsidP="00454290"/>
  </w:footnote>
  <w:footnote w:type="continuationSeparator" w:id="0">
    <w:p w14:paraId="261DDDED" w14:textId="77777777" w:rsidR="00D660EF" w:rsidRDefault="00D660EF" w:rsidP="00DC1A1A">
      <w:pPr>
        <w:spacing w:after="0" w:line="240" w:lineRule="auto"/>
      </w:pPr>
      <w:r>
        <w:continuationSeparator/>
      </w:r>
    </w:p>
    <w:p w14:paraId="62D79A76" w14:textId="77777777" w:rsidR="00D660EF" w:rsidRDefault="00D660EF"/>
    <w:p w14:paraId="044D7C65" w14:textId="77777777" w:rsidR="00D660EF" w:rsidRDefault="00D660EF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4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36995"/>
    <w:rsid w:val="007659CA"/>
    <w:rsid w:val="00791A87"/>
    <w:rsid w:val="007F4556"/>
    <w:rsid w:val="0080736A"/>
    <w:rsid w:val="00844B6D"/>
    <w:rsid w:val="008B429E"/>
    <w:rsid w:val="0090521C"/>
    <w:rsid w:val="00914894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1950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96</cp:revision>
  <cp:lastPrinted>2017-03-29T10:57:00Z</cp:lastPrinted>
  <dcterms:created xsi:type="dcterms:W3CDTF">2026-01-28T07:21:00Z</dcterms:created>
  <dcterms:modified xsi:type="dcterms:W3CDTF">2026-03-25T13:54:00Z</dcterms:modified>
</cp:coreProperties>
</file>