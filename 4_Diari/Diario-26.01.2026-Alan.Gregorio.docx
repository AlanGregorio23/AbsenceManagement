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A21A9FD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1C9B013C" w:rsidR="005D6E86" w:rsidRPr="001D1B3C" w:rsidRDefault="005D6E8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 w:rsidRPr="001D1B3C">
              <w:rPr>
                <w:rFonts w:ascii="Arial" w:hAnsi="Arial" w:cs="Arial"/>
              </w:rPr>
              <w:t xml:space="preserve"> – </w:t>
            </w:r>
            <w:bookmarkEnd w:id="0"/>
            <w:bookmarkEnd w:id="1"/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168EB8B4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16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C230C95" w14:textId="69FE9239" w:rsidR="00A041DC" w:rsidRDefault="00A041DC" w:rsidP="00C1485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A041DC">
              <w:rPr>
                <w:rFonts w:ascii="Arial" w:hAnsi="Arial" w:cs="Arial"/>
              </w:rPr>
              <w:t xml:space="preserve">Analisi </w:t>
            </w:r>
            <w:r>
              <w:rPr>
                <w:rFonts w:ascii="Arial" w:hAnsi="Arial" w:cs="Arial"/>
              </w:rPr>
              <w:t>di cosa</w:t>
            </w:r>
            <w:r w:rsidRPr="00A041D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necessito</w:t>
            </w:r>
            <w:r w:rsidRPr="00A041DC">
              <w:rPr>
                <w:rFonts w:ascii="Arial" w:hAnsi="Arial" w:cs="Arial"/>
              </w:rPr>
              <w:t xml:space="preserve"> per la realizzazione del progetto</w:t>
            </w:r>
            <w:r w:rsidRPr="00A041DC">
              <w:rPr>
                <w:rFonts w:ascii="Arial" w:hAnsi="Arial" w:cs="Arial"/>
              </w:rPr>
              <w:t xml:space="preserve"> </w:t>
            </w:r>
          </w:p>
          <w:p w14:paraId="3BDFF3E9" w14:textId="4BFDBC3B" w:rsidR="00C1485D" w:rsidRPr="00C1485D" w:rsidRDefault="00A041DC" w:rsidP="00C1485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A041DC">
              <w:rPr>
                <w:rFonts w:ascii="Arial" w:hAnsi="Arial" w:cs="Arial"/>
              </w:rPr>
              <w:t>Elaborazione di un primo insieme di domande tecniche e funzionali e confronto iniziale con il docente di riferimento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49D7130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8D18AE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425E7735" w:rsidR="00872C0D" w:rsidRDefault="00C1485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 xml:space="preserve">devo fare le domande seguenti 1 </w:t>
          </w:r>
          <w:proofErr w:type="spellStart"/>
          <w:r w:rsidRPr="00C1485D">
            <w:rPr>
              <w:rFonts w:ascii="Arial" w:hAnsi="Arial" w:cs="Arial"/>
            </w:rPr>
            <w:t>gagi</w:t>
          </w:r>
          <w:proofErr w:type="spellEnd"/>
          <w:r w:rsidRPr="00C1485D">
            <w:rPr>
              <w:rFonts w:ascii="Arial" w:hAnsi="Arial" w:cs="Arial"/>
            </w:rPr>
            <w:t xml:space="preserve"> che api </w:t>
          </w:r>
          <w:proofErr w:type="gramStart"/>
          <w:r w:rsidRPr="00C1485D">
            <w:rPr>
              <w:rFonts w:ascii="Arial" w:hAnsi="Arial" w:cs="Arial"/>
            </w:rPr>
            <w:t>ha ?</w:t>
          </w:r>
          <w:proofErr w:type="gramEnd"/>
          <w:r w:rsidRPr="00C1485D">
            <w:rPr>
              <w:rFonts w:ascii="Arial" w:hAnsi="Arial" w:cs="Arial"/>
            </w:rPr>
            <w:t xml:space="preserve"> 2 le regole sulle assenze e sui </w:t>
          </w:r>
          <w:proofErr w:type="gramStart"/>
          <w:r w:rsidRPr="00C1485D">
            <w:rPr>
              <w:rFonts w:ascii="Arial" w:hAnsi="Arial" w:cs="Arial"/>
            </w:rPr>
            <w:t>ritardi ?</w:t>
          </w:r>
          <w:proofErr w:type="gramEnd"/>
          <w:r w:rsidRPr="00C1485D">
            <w:rPr>
              <w:rFonts w:ascii="Arial" w:hAnsi="Arial" w:cs="Arial"/>
            </w:rPr>
            <w:t xml:space="preserve"> ad esempio come funziona la accettazione di una richiesta o come funzionano le 40 ore con o senza certificato e quando server il certificato medico 3 giorni? o 3 cosa si intende per "visualizzazione di un countdown dei giorni rimanenti per l’inoltro del certificato medico"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32496B0" w14:textId="77777777" w:rsidR="00C1485D" w:rsidRPr="00C1485D" w:rsidRDefault="00C1485D" w:rsidP="00C1485D">
          <w:pPr>
            <w:pStyle w:val="Nessunaspaziatura"/>
            <w:rPr>
              <w:rFonts w:ascii="Arial" w:hAnsi="Arial" w:cs="Arial"/>
              <w:b/>
              <w:bCs/>
            </w:rPr>
          </w:pPr>
          <w:r w:rsidRPr="00C1485D">
            <w:rPr>
              <w:rFonts w:ascii="Arial" w:hAnsi="Arial" w:cs="Arial"/>
              <w:b/>
              <w:bCs/>
            </w:rPr>
            <w:t>Assenza senza conferma del genitore</w:t>
          </w:r>
        </w:p>
        <w:p w14:paraId="7DB5A378" w14:textId="77777777" w:rsidR="00C1485D" w:rsidRPr="00C1485D" w:rsidRDefault="00C1485D" w:rsidP="00C1485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>Interpretazione da validare:</w:t>
          </w:r>
        </w:p>
        <w:p w14:paraId="3C4D3904" w14:textId="77777777" w:rsidR="00C1485D" w:rsidRPr="00C1485D" w:rsidRDefault="00C1485D" w:rsidP="00C1485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 xml:space="preserve">se il genitore </w:t>
          </w:r>
          <w:r w:rsidRPr="00C1485D">
            <w:rPr>
              <w:rFonts w:ascii="Arial" w:hAnsi="Arial" w:cs="Arial"/>
              <w:b/>
              <w:bCs/>
            </w:rPr>
            <w:t>non conferma entro il tempo previsto</w:t>
          </w:r>
          <w:r w:rsidRPr="00C1485D">
            <w:rPr>
              <w:rFonts w:ascii="Arial" w:hAnsi="Arial" w:cs="Arial"/>
            </w:rPr>
            <w:t>:</w:t>
          </w:r>
        </w:p>
        <w:p w14:paraId="79912332" w14:textId="77777777" w:rsidR="00C1485D" w:rsidRPr="00C1485D" w:rsidRDefault="00C1485D" w:rsidP="00C1485D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 xml:space="preserve">l’assenza resta </w:t>
          </w:r>
          <w:r w:rsidRPr="00C1485D">
            <w:rPr>
              <w:rFonts w:ascii="Arial" w:hAnsi="Arial" w:cs="Arial"/>
              <w:b/>
              <w:bCs/>
            </w:rPr>
            <w:t>in stato “in attesa” anche oltre il termine</w:t>
          </w:r>
          <w:r w:rsidRPr="00C1485D">
            <w:rPr>
              <w:rFonts w:ascii="Arial" w:hAnsi="Arial" w:cs="Arial"/>
            </w:rPr>
            <w:t>?</w:t>
          </w:r>
        </w:p>
        <w:p w14:paraId="50001FB6" w14:textId="77777777" w:rsidR="00C1485D" w:rsidRPr="00C1485D" w:rsidRDefault="00C1485D" w:rsidP="00C1485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>il docente:</w:t>
          </w:r>
        </w:p>
        <w:p w14:paraId="2FCD6E59" w14:textId="77777777" w:rsidR="00C1485D" w:rsidRPr="00C1485D" w:rsidRDefault="00C1485D" w:rsidP="00C1485D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>viene solo informato via interfaccia?</w:t>
          </w:r>
        </w:p>
        <w:p w14:paraId="770F0F04" w14:textId="77777777" w:rsidR="00C1485D" w:rsidRPr="00C1485D" w:rsidRDefault="00C1485D" w:rsidP="00C1485D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 xml:space="preserve">oppure riceve </w:t>
          </w:r>
          <w:r w:rsidRPr="00C1485D">
            <w:rPr>
              <w:rFonts w:ascii="Arial" w:hAnsi="Arial" w:cs="Arial"/>
              <w:b/>
              <w:bCs/>
            </w:rPr>
            <w:t>una email automatica di sollecito</w:t>
          </w:r>
          <w:r w:rsidRPr="00C1485D">
            <w:rPr>
              <w:rFonts w:ascii="Arial" w:hAnsi="Arial" w:cs="Arial"/>
            </w:rPr>
            <w:t>?</w:t>
          </w:r>
        </w:p>
        <w:p w14:paraId="17BFFF9F" w14:textId="77777777" w:rsidR="00C1485D" w:rsidRPr="00C1485D" w:rsidRDefault="00C1485D" w:rsidP="00C1485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>sono previsti:</w:t>
          </w:r>
        </w:p>
        <w:p w14:paraId="3BBE3148" w14:textId="77777777" w:rsidR="00C1485D" w:rsidRPr="00C1485D" w:rsidRDefault="00C1485D" w:rsidP="00C1485D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proofErr w:type="spellStart"/>
          <w:r w:rsidRPr="00C1485D">
            <w:rPr>
              <w:rFonts w:ascii="Arial" w:hAnsi="Arial" w:cs="Arial"/>
            </w:rPr>
            <w:t>reminder</w:t>
          </w:r>
          <w:proofErr w:type="spellEnd"/>
          <w:r w:rsidRPr="00C1485D">
            <w:rPr>
              <w:rFonts w:ascii="Arial" w:hAnsi="Arial" w:cs="Arial"/>
            </w:rPr>
            <w:t xml:space="preserve"> automatici?</w:t>
          </w:r>
        </w:p>
        <w:p w14:paraId="7601B5CC" w14:textId="1C5A41DF" w:rsidR="00624F63" w:rsidRPr="00C1485D" w:rsidRDefault="00C1485D" w:rsidP="00624F63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C1485D">
            <w:rPr>
              <w:rFonts w:ascii="Arial" w:hAnsi="Arial" w:cs="Arial"/>
            </w:rPr>
            <w:t>escalation (dopo X giorni)?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BE2E5E5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5F04355" w14:textId="3E69D758" w:rsidR="00C1485D" w:rsidRDefault="00C1485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Usato per migliorare le domande che avevo in mente.</w:t>
      </w: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359768A1" w:rsidR="00624F63" w:rsidRPr="001D1B3C" w:rsidRDefault="00C1485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Sarebbero state le stesse ma il tempo per svilupparle sarebbe stato maggiore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ED85C" w14:textId="77777777" w:rsidR="00C0138E" w:rsidRDefault="00C0138E" w:rsidP="00DC1A1A">
      <w:pPr>
        <w:spacing w:after="0" w:line="240" w:lineRule="auto"/>
      </w:pPr>
      <w:r>
        <w:separator/>
      </w:r>
    </w:p>
    <w:p w14:paraId="202F0409" w14:textId="77777777" w:rsidR="00C0138E" w:rsidRDefault="00C0138E"/>
    <w:p w14:paraId="46BA931B" w14:textId="77777777" w:rsidR="00C0138E" w:rsidRDefault="00C0138E" w:rsidP="00454290"/>
  </w:endnote>
  <w:endnote w:type="continuationSeparator" w:id="0">
    <w:p w14:paraId="645CE438" w14:textId="77777777" w:rsidR="00C0138E" w:rsidRDefault="00C0138E" w:rsidP="00DC1A1A">
      <w:pPr>
        <w:spacing w:after="0" w:line="240" w:lineRule="auto"/>
      </w:pPr>
      <w:r>
        <w:continuationSeparator/>
      </w:r>
    </w:p>
    <w:p w14:paraId="5AAC242A" w14:textId="77777777" w:rsidR="00C0138E" w:rsidRDefault="00C0138E"/>
    <w:p w14:paraId="18F447B6" w14:textId="77777777" w:rsidR="00C0138E" w:rsidRDefault="00C0138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1AC9B" w14:textId="77777777" w:rsidR="00C0138E" w:rsidRDefault="00C0138E" w:rsidP="00DC1A1A">
      <w:pPr>
        <w:spacing w:after="0" w:line="240" w:lineRule="auto"/>
      </w:pPr>
      <w:r>
        <w:separator/>
      </w:r>
    </w:p>
    <w:p w14:paraId="02B7B5C4" w14:textId="77777777" w:rsidR="00C0138E" w:rsidRDefault="00C0138E"/>
    <w:p w14:paraId="5CC4D2A1" w14:textId="77777777" w:rsidR="00C0138E" w:rsidRDefault="00C0138E" w:rsidP="00454290"/>
  </w:footnote>
  <w:footnote w:type="continuationSeparator" w:id="0">
    <w:p w14:paraId="499E8306" w14:textId="77777777" w:rsidR="00C0138E" w:rsidRDefault="00C0138E" w:rsidP="00DC1A1A">
      <w:pPr>
        <w:spacing w:after="0" w:line="240" w:lineRule="auto"/>
      </w:pPr>
      <w:r>
        <w:continuationSeparator/>
      </w:r>
    </w:p>
    <w:p w14:paraId="61156375" w14:textId="77777777" w:rsidR="00C0138E" w:rsidRDefault="00C0138E"/>
    <w:p w14:paraId="0C955706" w14:textId="77777777" w:rsidR="00C0138E" w:rsidRDefault="00C0138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7"/>
  </w:num>
  <w:num w:numId="2" w16cid:durableId="1967395049">
    <w:abstractNumId w:val="15"/>
  </w:num>
  <w:num w:numId="3" w16cid:durableId="560798018">
    <w:abstractNumId w:val="18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9"/>
  </w:num>
  <w:num w:numId="8" w16cid:durableId="1594119998">
    <w:abstractNumId w:val="11"/>
  </w:num>
  <w:num w:numId="9" w16cid:durableId="849562418">
    <w:abstractNumId w:val="6"/>
  </w:num>
  <w:num w:numId="10" w16cid:durableId="1199708427">
    <w:abstractNumId w:val="9"/>
  </w:num>
  <w:num w:numId="11" w16cid:durableId="1046024604">
    <w:abstractNumId w:val="16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3"/>
  </w:num>
  <w:num w:numId="15" w16cid:durableId="198932241">
    <w:abstractNumId w:val="7"/>
  </w:num>
  <w:num w:numId="16" w16cid:durableId="419378984">
    <w:abstractNumId w:val="14"/>
  </w:num>
  <w:num w:numId="17" w16cid:durableId="1159079366">
    <w:abstractNumId w:val="22"/>
  </w:num>
  <w:num w:numId="18" w16cid:durableId="495001252">
    <w:abstractNumId w:val="12"/>
  </w:num>
  <w:num w:numId="19" w16cid:durableId="289753360">
    <w:abstractNumId w:val="20"/>
  </w:num>
  <w:num w:numId="20" w16cid:durableId="657273719">
    <w:abstractNumId w:val="3"/>
  </w:num>
  <w:num w:numId="21" w16cid:durableId="1527209842">
    <w:abstractNumId w:val="0"/>
  </w:num>
  <w:num w:numId="22" w16cid:durableId="924920423">
    <w:abstractNumId w:val="10"/>
  </w:num>
  <w:num w:numId="23" w16cid:durableId="868221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1DC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4C13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5E49"/>
    <w:rsid w:val="003B3A61"/>
    <w:rsid w:val="0063588A"/>
    <w:rsid w:val="007F4556"/>
    <w:rsid w:val="0080736A"/>
    <w:rsid w:val="00AB4C13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</Template>
  <TotalTime>12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5</cp:revision>
  <cp:lastPrinted>2017-03-29T10:57:00Z</cp:lastPrinted>
  <dcterms:created xsi:type="dcterms:W3CDTF">2026-01-19T09:45:00Z</dcterms:created>
  <dcterms:modified xsi:type="dcterms:W3CDTF">2026-01-26T15:25:00Z</dcterms:modified>
</cp:coreProperties>
</file>