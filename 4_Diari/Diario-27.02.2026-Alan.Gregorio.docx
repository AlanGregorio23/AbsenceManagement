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248F9684" w:rsidR="005D6E86" w:rsidRPr="001D1B3C" w:rsidRDefault="00B03F2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E67E22">
              <w:rPr>
                <w:rFonts w:ascii="Arial" w:hAnsi="Arial" w:cs="Arial"/>
              </w:rPr>
              <w:t>7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02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40BCF8C2" w:rsidR="005D6E86" w:rsidRPr="001D1B3C" w:rsidRDefault="00A619C7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0E0961AD" w14:textId="474AB111" w:rsidR="00A619C7" w:rsidRDefault="00312F95" w:rsidP="00A0232B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AF3F26">
              <w:rPr>
                <w:rFonts w:ascii="Arial" w:hAnsi="Arial" w:cs="Arial"/>
              </w:rPr>
              <w:t>08:20</w:t>
            </w:r>
            <w:r w:rsidR="00D62F61" w:rsidRPr="00AF3F26">
              <w:rPr>
                <w:rFonts w:ascii="Arial" w:hAnsi="Arial" w:cs="Arial"/>
              </w:rPr>
              <w:t xml:space="preserve"> /</w:t>
            </w:r>
            <w:r w:rsidR="009E1FF6" w:rsidRPr="00AF3F26">
              <w:rPr>
                <w:rFonts w:ascii="Arial" w:hAnsi="Arial" w:cs="Arial"/>
              </w:rPr>
              <w:t xml:space="preserve"> </w:t>
            </w:r>
            <w:r w:rsidR="00112AA7" w:rsidRPr="00AF3F26">
              <w:rPr>
                <w:rFonts w:ascii="Arial" w:hAnsi="Arial" w:cs="Arial"/>
              </w:rPr>
              <w:t>10</w:t>
            </w:r>
            <w:r w:rsidR="00D62F61" w:rsidRPr="00AF3F26">
              <w:rPr>
                <w:rFonts w:ascii="Arial" w:hAnsi="Arial" w:cs="Arial"/>
              </w:rPr>
              <w:t>:</w:t>
            </w:r>
            <w:r w:rsidR="00112AA7" w:rsidRPr="00AF3F26">
              <w:rPr>
                <w:rFonts w:ascii="Arial" w:hAnsi="Arial" w:cs="Arial"/>
              </w:rPr>
              <w:t>05</w:t>
            </w:r>
            <w:r w:rsidR="00D62F61" w:rsidRPr="00AF3F26">
              <w:rPr>
                <w:rFonts w:ascii="Arial" w:hAnsi="Arial" w:cs="Arial"/>
              </w:rPr>
              <w:t xml:space="preserve">: </w:t>
            </w:r>
            <w:r w:rsidR="00E67E22">
              <w:rPr>
                <w:rFonts w:ascii="Arial" w:hAnsi="Arial" w:cs="Arial"/>
              </w:rPr>
              <w:t>Finito e controllato il flusso della assenza con implementazione di controlli sui dati inseriti e evitare doppie assenze uguali</w:t>
            </w:r>
          </w:p>
          <w:p w14:paraId="6D5C7694" w14:textId="77777777" w:rsidR="00AF3F26" w:rsidRPr="00AF3F26" w:rsidRDefault="00AF3F26" w:rsidP="00AF3F26">
            <w:pPr>
              <w:pStyle w:val="Paragrafoelenco"/>
              <w:rPr>
                <w:rFonts w:ascii="Arial" w:hAnsi="Arial" w:cs="Arial"/>
              </w:rPr>
            </w:pPr>
          </w:p>
          <w:p w14:paraId="2A1DA829" w14:textId="783922DF" w:rsidR="00A619C7" w:rsidRDefault="00A619C7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/ 1</w:t>
            </w:r>
            <w:r w:rsidR="00B03F2A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  <w:r w:rsidR="00B03F2A">
              <w:rPr>
                <w:rFonts w:ascii="Arial" w:hAnsi="Arial" w:cs="Arial"/>
              </w:rPr>
              <w:t>35</w:t>
            </w:r>
            <w:r>
              <w:rPr>
                <w:rFonts w:ascii="Arial" w:hAnsi="Arial" w:cs="Arial"/>
              </w:rPr>
              <w:t xml:space="preserve">: </w:t>
            </w:r>
            <w:r w:rsidR="00E67E22">
              <w:rPr>
                <w:rFonts w:ascii="Arial" w:hAnsi="Arial" w:cs="Arial"/>
              </w:rPr>
              <w:t>Aiutato a sistemare i rack i sistemisti</w:t>
            </w:r>
          </w:p>
          <w:p w14:paraId="3BDFF3E9" w14:textId="1BA9F3E8" w:rsidR="00227E26" w:rsidRPr="00E67E22" w:rsidRDefault="00227E26" w:rsidP="00E67E22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394167CD" w:rsidR="00F02A62" w:rsidRPr="00AF3F26" w:rsidRDefault="00F02A62" w:rsidP="00AF3F26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690A768A" w:rsidR="00632B06" w:rsidRPr="00C46E96" w:rsidRDefault="002B40DB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Avanti </w:t>
            </w:r>
            <w:r w:rsidR="00AB7F6A">
              <w:rPr>
                <w:rFonts w:ascii="Arial" w:hAnsi="Arial" w:cs="Arial"/>
              </w:rPr>
              <w:t xml:space="preserve">di circa 1 task </w:t>
            </w:r>
            <w:r>
              <w:rPr>
                <w:rFonts w:ascii="Arial" w:hAnsi="Arial" w:cs="Arial"/>
              </w:rPr>
              <w:t>rispetto</w:t>
            </w:r>
            <w:r w:rsidR="00A479B9" w:rsidRPr="00C46E96">
              <w:rPr>
                <w:rFonts w:ascii="Arial" w:hAnsi="Arial" w:cs="Arial"/>
              </w:rPr>
              <w:t xml:space="preserve">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6C44ACB7" w:rsidR="00D536CA" w:rsidRPr="00581BF5" w:rsidRDefault="00E67E22" w:rsidP="00581BF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Controllare flusso gestione assenze e iniziare quello per i congedi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CFDA40F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67E22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B378D3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477C624A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7E2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7E2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680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7E2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Risposta AI"/>
        <w:tag w:val="Risposta AI"/>
        <w:id w:val="-1948851492"/>
        <w:placeholder>
          <w:docPart w:val="4C2CC26A3EC74927822D1942EB57EFE4"/>
        </w:placeholder>
        <w15:color w:val="C0C0C0"/>
      </w:sdtPr>
      <w:sdtContent>
        <w:p w14:paraId="22457759" w14:textId="09D37F56" w:rsidR="00872C0D" w:rsidRDefault="00872C0D" w:rsidP="00E67E22">
          <w:pPr>
            <w:pStyle w:val="Nessunaspaziatura"/>
            <w:rPr>
              <w:rFonts w:ascii="Arial" w:hAnsi="Arial" w:cs="Arial"/>
            </w:rPr>
          </w:pPr>
        </w:p>
        <w:p w14:paraId="70E086F2" w14:textId="77777777" w:rsidR="00B378D3" w:rsidRPr="00872C0D" w:rsidRDefault="00000000" w:rsidP="00872C0D">
          <w:pPr>
            <w:pStyle w:val="Nessunaspaziatura"/>
            <w:rPr>
              <w:rFonts w:ascii="Arial" w:hAnsi="Arial" w:cs="Arial"/>
            </w:rPr>
          </w:pPr>
        </w:p>
      </w:sdtContent>
    </w:sdt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:showingPlcHdr/>
        <w15:color w:val="C0C0C0"/>
      </w:sdtPr>
      <w:sdtContent>
        <w:p w14:paraId="640ED767" w14:textId="5EF91EA5" w:rsidR="00B05FD8" w:rsidRPr="00A619C7" w:rsidRDefault="00E67E22" w:rsidP="00AF3F26">
          <w:pPr>
            <w:pStyle w:val="Nessunaspaziatura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p w14:paraId="5EE6CF5E" w14:textId="77777777" w:rsidR="000C3C46" w:rsidRDefault="000C3C46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58DADA64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3C4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3F2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7E2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:showingPlcHdr/>
        <w15:color w:val="C0C0C0"/>
      </w:sdtPr>
      <w:sdtContent>
        <w:p w14:paraId="40D7DA88" w14:textId="6A0176E4" w:rsidR="00624F63" w:rsidRPr="001D1B3C" w:rsidRDefault="00E67E22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87E33" w14:textId="77777777" w:rsidR="00937CA9" w:rsidRDefault="00937CA9" w:rsidP="00DC1A1A">
      <w:pPr>
        <w:spacing w:after="0" w:line="240" w:lineRule="auto"/>
      </w:pPr>
      <w:r>
        <w:separator/>
      </w:r>
    </w:p>
    <w:p w14:paraId="7EDE49D5" w14:textId="77777777" w:rsidR="00937CA9" w:rsidRDefault="00937CA9"/>
    <w:p w14:paraId="30C37261" w14:textId="77777777" w:rsidR="00937CA9" w:rsidRDefault="00937CA9" w:rsidP="00454290"/>
  </w:endnote>
  <w:endnote w:type="continuationSeparator" w:id="0">
    <w:p w14:paraId="282DC01C" w14:textId="77777777" w:rsidR="00937CA9" w:rsidRDefault="00937CA9" w:rsidP="00DC1A1A">
      <w:pPr>
        <w:spacing w:after="0" w:line="240" w:lineRule="auto"/>
      </w:pPr>
      <w:r>
        <w:continuationSeparator/>
      </w:r>
    </w:p>
    <w:p w14:paraId="7E2FC544" w14:textId="77777777" w:rsidR="00937CA9" w:rsidRDefault="00937CA9"/>
    <w:p w14:paraId="09AFAC68" w14:textId="77777777" w:rsidR="00937CA9" w:rsidRDefault="00937CA9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00B86" w14:textId="77777777" w:rsidR="00937CA9" w:rsidRDefault="00937CA9" w:rsidP="00DC1A1A">
      <w:pPr>
        <w:spacing w:after="0" w:line="240" w:lineRule="auto"/>
      </w:pPr>
      <w:r>
        <w:separator/>
      </w:r>
    </w:p>
    <w:p w14:paraId="34E6DA0A" w14:textId="77777777" w:rsidR="00937CA9" w:rsidRDefault="00937CA9"/>
    <w:p w14:paraId="17477A9E" w14:textId="77777777" w:rsidR="00937CA9" w:rsidRDefault="00937CA9" w:rsidP="00454290"/>
  </w:footnote>
  <w:footnote w:type="continuationSeparator" w:id="0">
    <w:p w14:paraId="6F5D527A" w14:textId="77777777" w:rsidR="00937CA9" w:rsidRDefault="00937CA9" w:rsidP="00DC1A1A">
      <w:pPr>
        <w:spacing w:after="0" w:line="240" w:lineRule="auto"/>
      </w:pPr>
      <w:r>
        <w:continuationSeparator/>
      </w:r>
    </w:p>
    <w:p w14:paraId="6A31FF57" w14:textId="77777777" w:rsidR="00937CA9" w:rsidRDefault="00937CA9"/>
    <w:p w14:paraId="1B1D9189" w14:textId="77777777" w:rsidR="00937CA9" w:rsidRDefault="00937CA9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3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4"/>
  </w:num>
  <w:num w:numId="18" w16cid:durableId="495001252">
    <w:abstractNumId w:val="13"/>
  </w:num>
  <w:num w:numId="19" w16cid:durableId="289753360">
    <w:abstractNumId w:val="22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11AA"/>
    <w:rsid w:val="00053042"/>
    <w:rsid w:val="000549F9"/>
    <w:rsid w:val="00055151"/>
    <w:rsid w:val="000613E9"/>
    <w:rsid w:val="00064C75"/>
    <w:rsid w:val="0006552E"/>
    <w:rsid w:val="00065D85"/>
    <w:rsid w:val="00066CAA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2AA7"/>
    <w:rsid w:val="001146D8"/>
    <w:rsid w:val="0011683A"/>
    <w:rsid w:val="00116FE0"/>
    <w:rsid w:val="001179FD"/>
    <w:rsid w:val="00117D65"/>
    <w:rsid w:val="00120120"/>
    <w:rsid w:val="00121EA6"/>
    <w:rsid w:val="00123CF1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AEC"/>
    <w:rsid w:val="001F0C03"/>
    <w:rsid w:val="001F0C55"/>
    <w:rsid w:val="001F1928"/>
    <w:rsid w:val="001F2D9A"/>
    <w:rsid w:val="001F3894"/>
    <w:rsid w:val="001F769A"/>
    <w:rsid w:val="00200BF1"/>
    <w:rsid w:val="002065C1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4751F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7EF0"/>
    <w:rsid w:val="002810EF"/>
    <w:rsid w:val="00282ACD"/>
    <w:rsid w:val="00282C97"/>
    <w:rsid w:val="00283178"/>
    <w:rsid w:val="00285241"/>
    <w:rsid w:val="00287CCC"/>
    <w:rsid w:val="0029264B"/>
    <w:rsid w:val="002A0284"/>
    <w:rsid w:val="002A0676"/>
    <w:rsid w:val="002A2BF5"/>
    <w:rsid w:val="002B1451"/>
    <w:rsid w:val="002B2877"/>
    <w:rsid w:val="002B2B17"/>
    <w:rsid w:val="002B40DB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0795"/>
    <w:rsid w:val="00373821"/>
    <w:rsid w:val="00373D20"/>
    <w:rsid w:val="00381019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EF1"/>
    <w:rsid w:val="00426D79"/>
    <w:rsid w:val="0043247E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7157"/>
    <w:rsid w:val="00484EBD"/>
    <w:rsid w:val="0048630B"/>
    <w:rsid w:val="00487EAB"/>
    <w:rsid w:val="004904FD"/>
    <w:rsid w:val="004915CA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1BF5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4F4F"/>
    <w:rsid w:val="005C7AFF"/>
    <w:rsid w:val="005D036B"/>
    <w:rsid w:val="005D3A96"/>
    <w:rsid w:val="005D482B"/>
    <w:rsid w:val="005D6E86"/>
    <w:rsid w:val="005E2FE4"/>
    <w:rsid w:val="005E4799"/>
    <w:rsid w:val="005E5B4B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0FD8"/>
    <w:rsid w:val="007941FC"/>
    <w:rsid w:val="007943E6"/>
    <w:rsid w:val="00794C38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66AE"/>
    <w:rsid w:val="00820F19"/>
    <w:rsid w:val="00820FE7"/>
    <w:rsid w:val="008236E0"/>
    <w:rsid w:val="00824D84"/>
    <w:rsid w:val="0083012F"/>
    <w:rsid w:val="00832FE1"/>
    <w:rsid w:val="0083437B"/>
    <w:rsid w:val="008346ED"/>
    <w:rsid w:val="00835EEB"/>
    <w:rsid w:val="008402F7"/>
    <w:rsid w:val="0084067F"/>
    <w:rsid w:val="00844375"/>
    <w:rsid w:val="00844B6D"/>
    <w:rsid w:val="00846AB9"/>
    <w:rsid w:val="00846E80"/>
    <w:rsid w:val="00850C92"/>
    <w:rsid w:val="00851852"/>
    <w:rsid w:val="008547D3"/>
    <w:rsid w:val="0085616B"/>
    <w:rsid w:val="00863B3A"/>
    <w:rsid w:val="00865D71"/>
    <w:rsid w:val="00870C23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8F4A43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71EF"/>
    <w:rsid w:val="00931690"/>
    <w:rsid w:val="00931A1C"/>
    <w:rsid w:val="0093228C"/>
    <w:rsid w:val="00937CA9"/>
    <w:rsid w:val="00937F82"/>
    <w:rsid w:val="00940B5A"/>
    <w:rsid w:val="009421A6"/>
    <w:rsid w:val="00945AFF"/>
    <w:rsid w:val="009602CE"/>
    <w:rsid w:val="00962AE3"/>
    <w:rsid w:val="00965312"/>
    <w:rsid w:val="00965E87"/>
    <w:rsid w:val="00970C2C"/>
    <w:rsid w:val="00980230"/>
    <w:rsid w:val="0098045B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78C"/>
    <w:rsid w:val="009A3864"/>
    <w:rsid w:val="009A53E1"/>
    <w:rsid w:val="009A7B19"/>
    <w:rsid w:val="009B59BB"/>
    <w:rsid w:val="009C0ED4"/>
    <w:rsid w:val="009C2A31"/>
    <w:rsid w:val="009C4E09"/>
    <w:rsid w:val="009C7364"/>
    <w:rsid w:val="009D25BE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7F0D"/>
    <w:rsid w:val="00A75A45"/>
    <w:rsid w:val="00A77D89"/>
    <w:rsid w:val="00A77E20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B7F6A"/>
    <w:rsid w:val="00AC5570"/>
    <w:rsid w:val="00AC580F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3F26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06402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4243C"/>
    <w:rsid w:val="00C46E96"/>
    <w:rsid w:val="00C51353"/>
    <w:rsid w:val="00C52C1B"/>
    <w:rsid w:val="00C52DB1"/>
    <w:rsid w:val="00C5322B"/>
    <w:rsid w:val="00C534DE"/>
    <w:rsid w:val="00C559FB"/>
    <w:rsid w:val="00C57CD6"/>
    <w:rsid w:val="00C60E3C"/>
    <w:rsid w:val="00C611BE"/>
    <w:rsid w:val="00C64A67"/>
    <w:rsid w:val="00C65771"/>
    <w:rsid w:val="00C665DD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1737"/>
    <w:rsid w:val="00D11257"/>
    <w:rsid w:val="00D11DD1"/>
    <w:rsid w:val="00D126C6"/>
    <w:rsid w:val="00D138B0"/>
    <w:rsid w:val="00D146F4"/>
    <w:rsid w:val="00D2185A"/>
    <w:rsid w:val="00D22CD7"/>
    <w:rsid w:val="00D25219"/>
    <w:rsid w:val="00D25806"/>
    <w:rsid w:val="00D318E1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F61"/>
    <w:rsid w:val="00D643F3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3F70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ABE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67E22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03"/>
    <w:rsid w:val="00EF3F81"/>
    <w:rsid w:val="00EF42D2"/>
    <w:rsid w:val="00F01E3C"/>
    <w:rsid w:val="00F02A48"/>
    <w:rsid w:val="00F02A62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7ED5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06552E"/>
    <w:rsid w:val="002255C2"/>
    <w:rsid w:val="0024751F"/>
    <w:rsid w:val="00277EF0"/>
    <w:rsid w:val="00285241"/>
    <w:rsid w:val="00372AB1"/>
    <w:rsid w:val="003B10C7"/>
    <w:rsid w:val="003B3A61"/>
    <w:rsid w:val="0048630B"/>
    <w:rsid w:val="00491154"/>
    <w:rsid w:val="0063160F"/>
    <w:rsid w:val="0063588A"/>
    <w:rsid w:val="00662FAC"/>
    <w:rsid w:val="006F3137"/>
    <w:rsid w:val="007236A8"/>
    <w:rsid w:val="007659CA"/>
    <w:rsid w:val="00791A87"/>
    <w:rsid w:val="007F4556"/>
    <w:rsid w:val="0080736A"/>
    <w:rsid w:val="008304F2"/>
    <w:rsid w:val="00844B6D"/>
    <w:rsid w:val="00903DC3"/>
    <w:rsid w:val="0090521C"/>
    <w:rsid w:val="00914894"/>
    <w:rsid w:val="00987925"/>
    <w:rsid w:val="009A1968"/>
    <w:rsid w:val="009A40B4"/>
    <w:rsid w:val="00A04185"/>
    <w:rsid w:val="00A32112"/>
    <w:rsid w:val="00A41CBF"/>
    <w:rsid w:val="00AB4C13"/>
    <w:rsid w:val="00AF4921"/>
    <w:rsid w:val="00B459EF"/>
    <w:rsid w:val="00BA3715"/>
    <w:rsid w:val="00BD2496"/>
    <w:rsid w:val="00BE72BC"/>
    <w:rsid w:val="00C02F94"/>
    <w:rsid w:val="00CB7AF9"/>
    <w:rsid w:val="00CD346C"/>
    <w:rsid w:val="00CF34F2"/>
    <w:rsid w:val="00D318E1"/>
    <w:rsid w:val="00DE2402"/>
    <w:rsid w:val="00DE4EBE"/>
    <w:rsid w:val="00E01ACF"/>
    <w:rsid w:val="00E97D88"/>
    <w:rsid w:val="00EC5A06"/>
    <w:rsid w:val="00E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1484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83</cp:revision>
  <cp:lastPrinted>2017-03-29T10:57:00Z</cp:lastPrinted>
  <dcterms:created xsi:type="dcterms:W3CDTF">2026-01-28T07:21:00Z</dcterms:created>
  <dcterms:modified xsi:type="dcterms:W3CDTF">2026-02-27T10:36:00Z</dcterms:modified>
</cp:coreProperties>
</file>