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0BDD4A3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3A2EB8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9D0DBF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4FE3D6B" w:rsidR="005D6E86" w:rsidRPr="001D1B3C" w:rsidRDefault="003A2EB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00FD7440" w:rsidR="00197E4E" w:rsidRPr="00B03F2A" w:rsidRDefault="00312F95" w:rsidP="003A2EB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3A2EB8">
              <w:rPr>
                <w:rFonts w:ascii="Arial" w:hAnsi="Arial" w:cs="Arial"/>
              </w:rPr>
              <w:t xml:space="preserve">Sistemato sistema per la risposta del inoltro in direzione per i congedi, migliorata la grafica per la selezione e visualizzazione delle ore nel congedo 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0E39B800" w14:textId="7EE9375C" w:rsidR="00846191" w:rsidRPr="00B03F2A" w:rsidRDefault="00A619C7" w:rsidP="0084619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846191">
              <w:rPr>
                <w:rFonts w:ascii="Arial" w:hAnsi="Arial" w:cs="Arial"/>
              </w:rPr>
              <w:t xml:space="preserve">Sistemato la parte dove </w:t>
            </w:r>
            <w:r w:rsidR="00846191">
              <w:rPr>
                <w:rFonts w:ascii="Arial" w:hAnsi="Arial" w:cs="Arial"/>
              </w:rPr>
              <w:t xml:space="preserve">i congedi ora vengono calcolati nelle ore di assenza solo a pratica conclusa e sistemato il passaggio da congedo a assenza creando una assenza bozza in automatico per l’allievo a congedo approvato. </w:t>
            </w:r>
          </w:p>
          <w:p w14:paraId="0461C3D5" w14:textId="5754960A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FFAE41A" w:rsidR="00F02A62" w:rsidRPr="006817F5" w:rsidRDefault="006817F5" w:rsidP="006817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gestire i congedi dopo le 40 ore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12711238" w14:textId="77777777" w:rsidR="0005013D" w:rsidRDefault="0005013D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del sistema delle notifiche</w:t>
            </w:r>
          </w:p>
          <w:p w14:paraId="7625903A" w14:textId="1D86B71C" w:rsidR="00A8354A" w:rsidRPr="007D308C" w:rsidRDefault="00A8354A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parte grafica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70DC51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484574F4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15:color w:val="C0C0C0"/>
        </w:sdtPr>
        <w:sdtEndPr>
          <w:rPr>
            <w:b/>
            <w:bCs/>
          </w:rPr>
        </w:sdtEndPr>
        <w:sdtContent>
          <w:r w:rsidR="00476A64">
            <w:rPr>
              <w:rFonts w:ascii="Arial" w:hAnsi="Arial" w:cs="Arial"/>
            </w:rPr>
            <w:t xml:space="preserve">Migliorami la parte grafica </w:t>
          </w:r>
          <w:r w:rsidR="00476A64" w:rsidRPr="00476A64">
            <w:rPr>
              <w:rFonts w:ascii="Arial" w:hAnsi="Arial" w:cs="Arial"/>
            </w:rPr>
            <w:t>e poi ancora per il congedo questo sistema non nmi piace non va bene fai chechbox con sotto le ore e poi la visualizzazione fai solo le ore totali non quando estatto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40ED767" w14:textId="742FFB94" w:rsidR="00B05FD8" w:rsidRPr="00A619C7" w:rsidRDefault="00476A64" w:rsidP="00476A64">
          <w:pPr>
            <w:pStyle w:val="Nessunaspaziatura"/>
          </w:pPr>
          <w:r w:rsidRPr="00476A64">
            <w:rPr>
              <w:rFonts w:ascii="Arial" w:hAnsi="Arial" w:cs="Arial"/>
            </w:rPr>
            <w:t>Fatto, ho applicato esattamente le due richieste.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F45304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17A8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DECAF2C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fatto </w:t>
          </w:r>
          <w:r w:rsidR="00476A64">
            <w:rPr>
              <w:rFonts w:ascii="Arial" w:hAnsi="Arial" w:cs="Arial"/>
            </w:rPr>
            <w:t>a mano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D3A8E" w14:textId="77777777" w:rsidR="00FE2865" w:rsidRDefault="00FE2865" w:rsidP="00DC1A1A">
      <w:pPr>
        <w:spacing w:after="0" w:line="240" w:lineRule="auto"/>
      </w:pPr>
      <w:r>
        <w:separator/>
      </w:r>
    </w:p>
    <w:p w14:paraId="18DC3201" w14:textId="77777777" w:rsidR="00FE2865" w:rsidRDefault="00FE2865"/>
    <w:p w14:paraId="527710BA" w14:textId="77777777" w:rsidR="00FE2865" w:rsidRDefault="00FE2865" w:rsidP="00454290"/>
  </w:endnote>
  <w:endnote w:type="continuationSeparator" w:id="0">
    <w:p w14:paraId="1AD470E1" w14:textId="77777777" w:rsidR="00FE2865" w:rsidRDefault="00FE2865" w:rsidP="00DC1A1A">
      <w:pPr>
        <w:spacing w:after="0" w:line="240" w:lineRule="auto"/>
      </w:pPr>
      <w:r>
        <w:continuationSeparator/>
      </w:r>
    </w:p>
    <w:p w14:paraId="62FB29AC" w14:textId="77777777" w:rsidR="00FE2865" w:rsidRDefault="00FE2865"/>
    <w:p w14:paraId="587AA5B1" w14:textId="77777777" w:rsidR="00FE2865" w:rsidRDefault="00FE286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12EE0" w14:textId="77777777" w:rsidR="00FE2865" w:rsidRDefault="00FE2865" w:rsidP="00DC1A1A">
      <w:pPr>
        <w:spacing w:after="0" w:line="240" w:lineRule="auto"/>
      </w:pPr>
      <w:r>
        <w:separator/>
      </w:r>
    </w:p>
    <w:p w14:paraId="01403E11" w14:textId="77777777" w:rsidR="00FE2865" w:rsidRDefault="00FE2865"/>
    <w:p w14:paraId="1899BADD" w14:textId="77777777" w:rsidR="00FE2865" w:rsidRDefault="00FE2865" w:rsidP="00454290"/>
  </w:footnote>
  <w:footnote w:type="continuationSeparator" w:id="0">
    <w:p w14:paraId="607A833D" w14:textId="77777777" w:rsidR="00FE2865" w:rsidRDefault="00FE2865" w:rsidP="00DC1A1A">
      <w:pPr>
        <w:spacing w:after="0" w:line="240" w:lineRule="auto"/>
      </w:pPr>
      <w:r>
        <w:continuationSeparator/>
      </w:r>
    </w:p>
    <w:p w14:paraId="5709AED9" w14:textId="77777777" w:rsidR="00FE2865" w:rsidRDefault="00FE2865"/>
    <w:p w14:paraId="2985A60E" w14:textId="77777777" w:rsidR="00FE2865" w:rsidRDefault="00FE286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4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2EB8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3420EA"/>
    <w:rsid w:val="00372AB1"/>
    <w:rsid w:val="003B10C7"/>
    <w:rsid w:val="003B3A61"/>
    <w:rsid w:val="0048630B"/>
    <w:rsid w:val="00491154"/>
    <w:rsid w:val="005D6501"/>
    <w:rsid w:val="0063160F"/>
    <w:rsid w:val="0063588A"/>
    <w:rsid w:val="00662FAC"/>
    <w:rsid w:val="006F3137"/>
    <w:rsid w:val="007236A8"/>
    <w:rsid w:val="00736995"/>
    <w:rsid w:val="007659CA"/>
    <w:rsid w:val="00791A87"/>
    <w:rsid w:val="007F4556"/>
    <w:rsid w:val="0080736A"/>
    <w:rsid w:val="00844B6D"/>
    <w:rsid w:val="008B429E"/>
    <w:rsid w:val="0090521C"/>
    <w:rsid w:val="00914894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2128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104</cp:revision>
  <cp:lastPrinted>2017-03-29T10:57:00Z</cp:lastPrinted>
  <dcterms:created xsi:type="dcterms:W3CDTF">2026-01-28T07:21:00Z</dcterms:created>
  <dcterms:modified xsi:type="dcterms:W3CDTF">2026-03-27T10:28:00Z</dcterms:modified>
</cp:coreProperties>
</file>