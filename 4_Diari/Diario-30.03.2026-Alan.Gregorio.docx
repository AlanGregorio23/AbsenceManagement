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0BDD4A3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3A2EB8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9D0DBF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8E5D1EE" w:rsidR="005D6E86" w:rsidRPr="001D1B3C" w:rsidRDefault="0050247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7D3276EA" w:rsidR="00197E4E" w:rsidRPr="00B03F2A" w:rsidRDefault="00312F95" w:rsidP="003A2EB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50247A">
              <w:rPr>
                <w:rFonts w:ascii="Arial" w:hAnsi="Arial" w:cs="Arial"/>
              </w:rPr>
              <w:t>Sistemato dashboard dell’allievo con anche piccole tipo segnalazione dei congedi o assenze in più ho modificato il layout sia di studenti, docenti, capo laboratorio e admin.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5B4F9E92" w14:textId="77777777" w:rsidR="0050247A" w:rsidRDefault="00A619C7" w:rsidP="00846191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50247A">
              <w:rPr>
                <w:rFonts w:ascii="Arial" w:hAnsi="Arial" w:cs="Arial"/>
              </w:rPr>
              <w:t>Creato le pagine responsive per l’allievo</w:t>
            </w:r>
          </w:p>
          <w:p w14:paraId="18832647" w14:textId="77777777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5224559E" w14:textId="097730AF" w:rsidR="0050247A" w:rsidRDefault="0050247A" w:rsidP="0050247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14:00: Sistemato dashboard del docente come la visualizzazione degli studenti e dello stato degli studenti. Aggiunto un sistema di tenere il percorso per muoversi meglio nelle dashboard</w:t>
            </w:r>
          </w:p>
          <w:p w14:paraId="1C521934" w14:textId="77777777" w:rsidR="0050247A" w:rsidRPr="0050247A" w:rsidRDefault="0050247A" w:rsidP="0050247A">
            <w:pPr>
              <w:pStyle w:val="Paragrafoelenco"/>
              <w:rPr>
                <w:rFonts w:ascii="Arial" w:hAnsi="Arial" w:cs="Arial"/>
              </w:rPr>
            </w:pPr>
          </w:p>
          <w:p w14:paraId="7A54A530" w14:textId="4708237B" w:rsidR="0050247A" w:rsidRPr="0050247A" w:rsidRDefault="0050247A" w:rsidP="0050247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14:00 / 15:45: Sprint 2</w:t>
            </w:r>
          </w:p>
          <w:p w14:paraId="3BDFF3E9" w14:textId="1BA9F3E8" w:rsidR="00227E26" w:rsidRPr="003A2EB8" w:rsidRDefault="00227E26" w:rsidP="003A2EB8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FFAE41A" w:rsidR="00F02A62" w:rsidRPr="006817F5" w:rsidRDefault="006817F5" w:rsidP="006817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Capire come gestire i congedi dopo le 40 ore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B5D7502" w:rsidR="00A8354A" w:rsidRPr="007D308C" w:rsidRDefault="00A8354A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parte grafica</w:t>
            </w:r>
            <w:r w:rsidR="00B312CF">
              <w:rPr>
                <w:rFonts w:ascii="Arial" w:hAnsi="Arial" w:cs="Arial"/>
              </w:rPr>
              <w:t xml:space="preserve"> capo lab e admin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0853C66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5B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5B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262A492E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15:color w:val="C0C0C0"/>
        </w:sdtPr>
        <w:sdtEndPr>
          <w:rPr>
            <w:b/>
            <w:bCs/>
          </w:rPr>
        </w:sdtEndPr>
        <w:sdtContent>
          <w:r w:rsidR="00865BD1">
            <w:rPr>
              <w:rFonts w:ascii="Arial" w:hAnsi="Arial" w:cs="Arial"/>
            </w:rPr>
            <w:t>Puliscimi tutte le cose che ho dimenticato in giro come rotte aperte o pagine vecchie come</w:t>
          </w:r>
          <w:r w:rsidR="00865BD1" w:rsidRPr="00865BD1">
            <w:rPr>
              <w:rFonts w:ascii="Arial" w:hAnsi="Arial" w:cs="Arial"/>
            </w:rPr>
            <w:t xml:space="preserve"> http://localhost:8000/docente/assenze e controlla in giro se ce altro</w:t>
          </w:r>
          <w:r w:rsidR="00865BD1">
            <w:rPr>
              <w:rFonts w:ascii="Arial" w:hAnsi="Arial" w:cs="Arial"/>
            </w:rPr>
            <w:t xml:space="preserve"> di codice morto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40ED767" w14:textId="742FFB94" w:rsidR="00B05FD8" w:rsidRPr="00A619C7" w:rsidRDefault="00476A64" w:rsidP="00476A64">
          <w:pPr>
            <w:pStyle w:val="Nessunaspaziatura"/>
          </w:pPr>
          <w:r w:rsidRPr="00476A64">
            <w:rPr>
              <w:rFonts w:ascii="Arial" w:hAnsi="Arial" w:cs="Arial"/>
            </w:rPr>
            <w:t>Fatto, ho applicato esattamente le due richieste.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2F1088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5BD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39E053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fatto </w:t>
          </w:r>
          <w:r w:rsidR="00476A64">
            <w:rPr>
              <w:rFonts w:ascii="Arial" w:hAnsi="Arial" w:cs="Arial"/>
            </w:rPr>
            <w:t>a mano</w:t>
          </w:r>
          <w:r w:rsidR="00865BD1">
            <w:rPr>
              <w:rFonts w:ascii="Arial" w:hAnsi="Arial" w:cs="Arial"/>
            </w:rPr>
            <w:t xml:space="preserve"> la pulizia del codice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26F32" w14:textId="77777777" w:rsidR="00F02963" w:rsidRDefault="00F02963" w:rsidP="00DC1A1A">
      <w:pPr>
        <w:spacing w:after="0" w:line="240" w:lineRule="auto"/>
      </w:pPr>
      <w:r>
        <w:separator/>
      </w:r>
    </w:p>
    <w:p w14:paraId="2940AF80" w14:textId="77777777" w:rsidR="00F02963" w:rsidRDefault="00F02963"/>
    <w:p w14:paraId="31998F47" w14:textId="77777777" w:rsidR="00F02963" w:rsidRDefault="00F02963" w:rsidP="00454290"/>
  </w:endnote>
  <w:endnote w:type="continuationSeparator" w:id="0">
    <w:p w14:paraId="6DBF26C8" w14:textId="77777777" w:rsidR="00F02963" w:rsidRDefault="00F02963" w:rsidP="00DC1A1A">
      <w:pPr>
        <w:spacing w:after="0" w:line="240" w:lineRule="auto"/>
      </w:pPr>
      <w:r>
        <w:continuationSeparator/>
      </w:r>
    </w:p>
    <w:p w14:paraId="593FCBA7" w14:textId="77777777" w:rsidR="00F02963" w:rsidRDefault="00F02963"/>
    <w:p w14:paraId="7F74AF63" w14:textId="77777777" w:rsidR="00F02963" w:rsidRDefault="00F0296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0F214" w14:textId="77777777" w:rsidR="00F02963" w:rsidRDefault="00F02963" w:rsidP="00DC1A1A">
      <w:pPr>
        <w:spacing w:after="0" w:line="240" w:lineRule="auto"/>
      </w:pPr>
      <w:r>
        <w:separator/>
      </w:r>
    </w:p>
    <w:p w14:paraId="1603E580" w14:textId="77777777" w:rsidR="00F02963" w:rsidRDefault="00F02963"/>
    <w:p w14:paraId="2E88191F" w14:textId="77777777" w:rsidR="00F02963" w:rsidRDefault="00F02963" w:rsidP="00454290"/>
  </w:footnote>
  <w:footnote w:type="continuationSeparator" w:id="0">
    <w:p w14:paraId="31C1F033" w14:textId="77777777" w:rsidR="00F02963" w:rsidRDefault="00F02963" w:rsidP="00DC1A1A">
      <w:pPr>
        <w:spacing w:after="0" w:line="240" w:lineRule="auto"/>
      </w:pPr>
      <w:r>
        <w:continuationSeparator/>
      </w:r>
    </w:p>
    <w:p w14:paraId="78289B1B" w14:textId="77777777" w:rsidR="00F02963" w:rsidRDefault="00F02963"/>
    <w:p w14:paraId="48D35F0F" w14:textId="77777777" w:rsidR="00F02963" w:rsidRDefault="00F0296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4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2EB8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2A244B"/>
    <w:rsid w:val="002B721E"/>
    <w:rsid w:val="003420EA"/>
    <w:rsid w:val="00372AB1"/>
    <w:rsid w:val="003B10C7"/>
    <w:rsid w:val="003B3A61"/>
    <w:rsid w:val="0048630B"/>
    <w:rsid w:val="00491154"/>
    <w:rsid w:val="005D6501"/>
    <w:rsid w:val="0063160F"/>
    <w:rsid w:val="0063588A"/>
    <w:rsid w:val="00662FAC"/>
    <w:rsid w:val="006F3137"/>
    <w:rsid w:val="007236A8"/>
    <w:rsid w:val="00736995"/>
    <w:rsid w:val="00753B6F"/>
    <w:rsid w:val="007659CA"/>
    <w:rsid w:val="00791A87"/>
    <w:rsid w:val="007F4556"/>
    <w:rsid w:val="0080736A"/>
    <w:rsid w:val="00844B6D"/>
    <w:rsid w:val="008B429E"/>
    <w:rsid w:val="0090521C"/>
    <w:rsid w:val="00914894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2140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113</cp:revision>
  <cp:lastPrinted>2017-03-29T10:57:00Z</cp:lastPrinted>
  <dcterms:created xsi:type="dcterms:W3CDTF">2026-01-28T07:21:00Z</dcterms:created>
  <dcterms:modified xsi:type="dcterms:W3CDTF">2026-03-30T11:57:00Z</dcterms:modified>
</cp:coreProperties>
</file>