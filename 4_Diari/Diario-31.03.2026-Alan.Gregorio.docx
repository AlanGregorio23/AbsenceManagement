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C59442F" w:rsidR="005D6E86" w:rsidRPr="001D1B3C" w:rsidRDefault="00393C0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9D0DBF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8E5D1EE" w:rsidR="005D6E86" w:rsidRPr="001D1B3C" w:rsidRDefault="0050247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1A253632" w:rsidR="00197E4E" w:rsidRPr="00B03F2A" w:rsidRDefault="00312F95" w:rsidP="003A2EB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393C09">
              <w:rPr>
                <w:rFonts w:ascii="Arial" w:hAnsi="Arial" w:cs="Arial"/>
              </w:rPr>
              <w:t>Cambiato nome utilizzato nell’applicativo da CPT a SAMT Informatica</w:t>
            </w:r>
            <w:r w:rsidR="00393C09">
              <w:rPr>
                <w:rFonts w:ascii="Arial" w:hAnsi="Arial" w:cs="Arial"/>
              </w:rPr>
              <w:br/>
              <w:t xml:space="preserve">Aggiunto sistema dei ritardi con la possibilità di impostare la regola della </w:t>
            </w:r>
            <w:r w:rsidR="00393C09" w:rsidRPr="00393C09">
              <w:rPr>
                <w:rFonts w:ascii="Arial" w:hAnsi="Arial" w:cs="Arial"/>
              </w:rPr>
              <w:t>deadline_active = true</w:t>
            </w:r>
            <w:r w:rsidR="00393C09">
              <w:rPr>
                <w:rFonts w:ascii="Arial" w:hAnsi="Arial" w:cs="Arial"/>
              </w:rPr>
              <w:t xml:space="preserve"> con la scadenza entro quando scadono la giustificazione di essi. 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467C856E" w14:textId="58A54322" w:rsidR="00393C09" w:rsidRPr="00393C09" w:rsidRDefault="00A619C7" w:rsidP="00393C0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393C09">
              <w:rPr>
                <w:rFonts w:ascii="Arial" w:hAnsi="Arial" w:cs="Arial"/>
              </w:rPr>
              <w:t>Aggiunta l’impostazione del email del vicedirettore il quale a ogni congedo richiesto dopo le 40 ore viene informato tramite email</w:t>
            </w:r>
            <w:r w:rsidR="00393C09">
              <w:rPr>
                <w:rFonts w:ascii="Arial" w:hAnsi="Arial" w:cs="Arial"/>
              </w:rPr>
              <w:br/>
              <w:t xml:space="preserve">Miglioramenti grafici hai bottoni delle azioni in tutte le dashboard </w:t>
            </w:r>
            <w:r w:rsidR="00393C09">
              <w:rPr>
                <w:rFonts w:ascii="Arial" w:hAnsi="Arial" w:cs="Arial"/>
              </w:rPr>
              <w:br/>
              <w:t>Cambiato il formato della data di nascita del profilo utente e cambiato la colonna delle ore delle assenze da richieste a ore</w:t>
            </w:r>
          </w:p>
          <w:p w14:paraId="18832647" w14:textId="77777777" w:rsidR="0050247A" w:rsidRPr="0050247A" w:rsidRDefault="0050247A" w:rsidP="0050247A">
            <w:pPr>
              <w:pStyle w:val="Paragrafoelenco"/>
              <w:rPr>
                <w:rFonts w:ascii="Arial" w:hAnsi="Arial" w:cs="Arial"/>
              </w:rPr>
            </w:pPr>
          </w:p>
          <w:p w14:paraId="5224559E" w14:textId="308DC68F" w:rsidR="0050247A" w:rsidRDefault="0050247A" w:rsidP="0050247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14:00: </w:t>
            </w:r>
            <w:r w:rsidR="00393C09">
              <w:rPr>
                <w:rFonts w:ascii="Arial" w:hAnsi="Arial" w:cs="Arial"/>
              </w:rPr>
              <w:t xml:space="preserve">Centralizzazione dell’archivio dello studente con la seguente struttura per i file: </w:t>
            </w:r>
          </w:p>
          <w:p w14:paraId="00449531" w14:textId="77777777" w:rsidR="00393C09" w:rsidRPr="00393C09" w:rsidRDefault="00393C09" w:rsidP="00393C09">
            <w:pPr>
              <w:pStyle w:val="Paragrafoelenco"/>
              <w:rPr>
                <w:rFonts w:ascii="Arial" w:hAnsi="Arial" w:cs="Arial"/>
              </w:rPr>
            </w:pPr>
            <w:r w:rsidRPr="00393C09">
              <w:rPr>
                <w:rFonts w:ascii="Arial" w:hAnsi="Arial" w:cs="Arial"/>
              </w:rPr>
              <w:t>archivio/{studente_</w:t>
            </w:r>
            <w:proofErr w:type="gramStart"/>
            <w:r w:rsidRPr="00393C09">
              <w:rPr>
                <w:rFonts w:ascii="Arial" w:hAnsi="Arial" w:cs="Arial"/>
              </w:rPr>
              <w:t>id}/</w:t>
            </w:r>
            <w:proofErr w:type="gramEnd"/>
            <w:r w:rsidRPr="00393C09">
              <w:rPr>
                <w:rFonts w:ascii="Arial" w:hAnsi="Arial" w:cs="Arial"/>
              </w:rPr>
              <w:t>certificati_medici/</w:t>
            </w:r>
          </w:p>
          <w:p w14:paraId="621C16EC" w14:textId="77777777" w:rsidR="00393C09" w:rsidRPr="00393C09" w:rsidRDefault="00393C09" w:rsidP="00393C09">
            <w:pPr>
              <w:pStyle w:val="Paragrafoelenco"/>
              <w:rPr>
                <w:rFonts w:ascii="Arial" w:hAnsi="Arial" w:cs="Arial"/>
              </w:rPr>
            </w:pPr>
            <w:r w:rsidRPr="00393C09">
              <w:rPr>
                <w:rFonts w:ascii="Arial" w:hAnsi="Arial" w:cs="Arial"/>
              </w:rPr>
              <w:t>archivio/{studente_</w:t>
            </w:r>
            <w:proofErr w:type="gramStart"/>
            <w:r w:rsidRPr="00393C09">
              <w:rPr>
                <w:rFonts w:ascii="Arial" w:hAnsi="Arial" w:cs="Arial"/>
              </w:rPr>
              <w:t>id}/</w:t>
            </w:r>
            <w:proofErr w:type="gramEnd"/>
            <w:r w:rsidRPr="00393C09">
              <w:rPr>
                <w:rFonts w:ascii="Arial" w:hAnsi="Arial" w:cs="Arial"/>
              </w:rPr>
              <w:t>firme/</w:t>
            </w:r>
          </w:p>
          <w:p w14:paraId="6AA83652" w14:textId="77777777" w:rsidR="00393C09" w:rsidRPr="00393C09" w:rsidRDefault="00393C09" w:rsidP="00393C09">
            <w:pPr>
              <w:pStyle w:val="Paragrafoelenco"/>
              <w:rPr>
                <w:rFonts w:ascii="Arial" w:hAnsi="Arial" w:cs="Arial"/>
              </w:rPr>
            </w:pPr>
            <w:r w:rsidRPr="00393C09">
              <w:rPr>
                <w:rFonts w:ascii="Arial" w:hAnsi="Arial" w:cs="Arial"/>
              </w:rPr>
              <w:t>archivio/{studente_</w:t>
            </w:r>
            <w:proofErr w:type="gramStart"/>
            <w:r w:rsidRPr="00393C09">
              <w:rPr>
                <w:rFonts w:ascii="Arial" w:hAnsi="Arial" w:cs="Arial"/>
              </w:rPr>
              <w:t>id}/</w:t>
            </w:r>
            <w:proofErr w:type="gramEnd"/>
            <w:r w:rsidRPr="00393C09">
              <w:rPr>
                <w:rFonts w:ascii="Arial" w:hAnsi="Arial" w:cs="Arial"/>
              </w:rPr>
              <w:t>talloncini/</w:t>
            </w:r>
          </w:p>
          <w:p w14:paraId="1C521934" w14:textId="5238E72B" w:rsidR="0050247A" w:rsidRDefault="00393C09" w:rsidP="00393C09">
            <w:pPr>
              <w:pStyle w:val="Paragrafoelenco"/>
              <w:rPr>
                <w:rFonts w:ascii="Arial" w:hAnsi="Arial" w:cs="Arial"/>
              </w:rPr>
            </w:pPr>
            <w:r w:rsidRPr="00393C09">
              <w:rPr>
                <w:rFonts w:ascii="Arial" w:hAnsi="Arial" w:cs="Arial"/>
              </w:rPr>
              <w:t>Nome file con metadati (utente, nome, classe, tutore, contesto, codice pratica, timestamp).</w:t>
            </w:r>
          </w:p>
          <w:p w14:paraId="3744AC82" w14:textId="71C4A834" w:rsidR="00393C09" w:rsidRDefault="00393C09" w:rsidP="00393C09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Aiutato un mio collega Mattia bianchi nella risoluzione nel problema delle sessioni per l’autenticazione mobile con il suo applicativo gestione presenze</w:t>
            </w:r>
          </w:p>
          <w:p w14:paraId="2BFD65C0" w14:textId="77777777" w:rsidR="00393C09" w:rsidRPr="0050247A" w:rsidRDefault="00393C09" w:rsidP="00393C09">
            <w:pPr>
              <w:pStyle w:val="Paragrafoelenco"/>
              <w:rPr>
                <w:rFonts w:ascii="Arial" w:hAnsi="Arial" w:cs="Arial"/>
              </w:rPr>
            </w:pPr>
          </w:p>
          <w:p w14:paraId="7A54A530" w14:textId="1FA9E66E" w:rsidR="0050247A" w:rsidRPr="0050247A" w:rsidRDefault="0050247A" w:rsidP="0050247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393C09">
              <w:rPr>
                <w:rFonts w:ascii="Arial" w:hAnsi="Arial" w:cs="Arial"/>
              </w:rPr>
              <w:t xml:space="preserve">Aggiunto la possibilità di customizzare le percentuali per lo stato </w:t>
            </w:r>
            <w:r w:rsidR="00A07660">
              <w:rPr>
                <w:rFonts w:ascii="Arial" w:hAnsi="Arial" w:cs="Arial"/>
              </w:rPr>
              <w:t>dell’allievo</w:t>
            </w:r>
            <w:r w:rsidR="00393C09">
              <w:rPr>
                <w:rFonts w:ascii="Arial" w:hAnsi="Arial" w:cs="Arial"/>
              </w:rPr>
              <w:t xml:space="preserve"> dalla per i docenti e capi laboratori </w:t>
            </w:r>
            <w:r w:rsidR="00393C09">
              <w:rPr>
                <w:rFonts w:ascii="Arial" w:hAnsi="Arial" w:cs="Arial"/>
              </w:rPr>
              <w:br/>
              <w:t xml:space="preserve">Implementato un nuovo sistema nel quale se si fa una richiesta a 39 ore di assenze la quale occupa 4 ore e supera le 40 ore ripete la verifica del certificato medico e in tal caso ne richiede l’allegato (ancora da sistemare). </w:t>
            </w:r>
            <w:r w:rsidR="00AC727E">
              <w:rPr>
                <w:rFonts w:ascii="Arial" w:hAnsi="Arial" w:cs="Arial"/>
              </w:rPr>
              <w:br/>
            </w:r>
          </w:p>
          <w:p w14:paraId="3BDFF3E9" w14:textId="1BA9F3E8" w:rsidR="00227E26" w:rsidRPr="003A2EB8" w:rsidRDefault="00227E26" w:rsidP="003A2EB8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35F98BA" w:rsidR="00F02A62" w:rsidRPr="00924D65" w:rsidRDefault="00924D65" w:rsidP="00924D6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se implementare la regola delle 24h sui congedi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14458CE" w14:textId="77777777" w:rsidR="00A8354A" w:rsidRDefault="00A8354A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parte grafica</w:t>
            </w:r>
            <w:r w:rsidR="00B312CF">
              <w:rPr>
                <w:rFonts w:ascii="Arial" w:hAnsi="Arial" w:cs="Arial"/>
              </w:rPr>
              <w:t xml:space="preserve"> </w:t>
            </w:r>
          </w:p>
          <w:p w14:paraId="7AECD464" w14:textId="77777777" w:rsidR="002959D7" w:rsidRDefault="002959D7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Sistemare controllo finale certificato medico a pratica assenza conclusa </w:t>
            </w:r>
          </w:p>
          <w:p w14:paraId="0C560BA8" w14:textId="77777777" w:rsidR="008E7A92" w:rsidRDefault="008E7A92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Aggiungere che quando il certificato medico è neccessario lo studente vede la richiesta nella dashboard</w:t>
            </w:r>
          </w:p>
          <w:p w14:paraId="7625903A" w14:textId="66371006" w:rsidR="00D626A8" w:rsidRPr="007D308C" w:rsidRDefault="00D626A8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Mettere il salvataggio </w:t>
            </w:r>
            <w:proofErr w:type="gramStart"/>
            <w:r>
              <w:rPr>
                <w:rFonts w:ascii="Arial" w:hAnsi="Arial" w:cs="Arial"/>
              </w:rPr>
              <w:t>nel immagine</w:t>
            </w:r>
            <w:proofErr w:type="gramEnd"/>
            <w:r>
              <w:rPr>
                <w:rFonts w:ascii="Arial" w:hAnsi="Arial" w:cs="Arial"/>
              </w:rPr>
              <w:t xml:space="preserve"> profilo nella cartella dello studente nel archivio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4D24441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65B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5D62CB55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15:color w:val="C0C0C0"/>
        </w:sdtPr>
        <w:sdtEndPr>
          <w:rPr>
            <w:b/>
            <w:bCs/>
          </w:rPr>
        </w:sdtEndPr>
        <w:sdtContent>
          <w:r w:rsidR="00924D65">
            <w:rPr>
              <w:rFonts w:ascii="Arial" w:hAnsi="Arial" w:cs="Arial"/>
            </w:rPr>
            <w:t>Migliorami la grafica per queste pagine</w:t>
          </w:r>
          <w:r w:rsidR="00924D65" w:rsidRPr="00924D65">
            <w:rPr>
              <w:rFonts w:ascii="Arial" w:hAnsi="Arial" w:cs="Arial"/>
            </w:rPr>
            <w:br/>
            <w:t xml:space="preserve">matita e cestino da docente ancora non sono allineati piuttosto fai una riga a parte stessa cosa per admin negli allievi poi anche i ridati che sono </w:t>
          </w:r>
          <w:r w:rsidR="00924D65">
            <w:rPr>
              <w:rFonts w:ascii="Arial" w:hAnsi="Arial" w:cs="Arial"/>
            </w:rPr>
            <w:t>arbitrari</w:t>
          </w:r>
          <w:r w:rsidR="00924D65" w:rsidRPr="00924D65">
            <w:rPr>
              <w:rFonts w:ascii="Arial" w:hAnsi="Arial" w:cs="Arial"/>
            </w:rPr>
            <w:t xml:space="preserve"> vanno nello storico non piu nella dashboard</w:t>
          </w:r>
          <w:r w:rsidR="00924D65">
            <w:rPr>
              <w:rFonts w:ascii="Arial" w:hAnsi="Arial" w:cs="Arial"/>
            </w:rPr>
            <w:br/>
          </w:r>
          <w:r w:rsidR="00924D65" w:rsidRPr="00924D65">
            <w:rPr>
              <w:rFonts w:ascii="Arial" w:hAnsi="Arial" w:cs="Arial"/>
              <w:b/>
              <w:bCs/>
            </w:rPr>
            <w:t>pagina admin fare anche la pagina delle regole piu divisa bene e migliorare la grafica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40ED767" w14:textId="742FFB94" w:rsidR="00B05FD8" w:rsidRPr="00A619C7" w:rsidRDefault="00476A64" w:rsidP="00476A64">
          <w:pPr>
            <w:pStyle w:val="Nessunaspaziatura"/>
          </w:pPr>
          <w:r w:rsidRPr="00476A64">
            <w:rPr>
              <w:rFonts w:ascii="Arial" w:hAnsi="Arial" w:cs="Arial"/>
            </w:rPr>
            <w:t>Fatto, ho applicato esattamente le due richieste.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2F1088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65B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1A7A8576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fatto </w:t>
          </w:r>
          <w:r w:rsidR="00476A64">
            <w:rPr>
              <w:rFonts w:ascii="Arial" w:hAnsi="Arial" w:cs="Arial"/>
            </w:rPr>
            <w:t>a mano</w:t>
          </w:r>
          <w:r w:rsidR="00865BD1">
            <w:rPr>
              <w:rFonts w:ascii="Arial" w:hAnsi="Arial" w:cs="Arial"/>
            </w:rPr>
            <w:t xml:space="preserve"> </w:t>
          </w:r>
          <w:r w:rsidR="00924D65">
            <w:rPr>
              <w:rFonts w:ascii="Arial" w:hAnsi="Arial" w:cs="Arial"/>
            </w:rPr>
            <w:t>la grafica dell’applicativo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ABD8D" w14:textId="77777777" w:rsidR="003B39BD" w:rsidRDefault="003B39BD" w:rsidP="00DC1A1A">
      <w:pPr>
        <w:spacing w:after="0" w:line="240" w:lineRule="auto"/>
      </w:pPr>
      <w:r>
        <w:separator/>
      </w:r>
    </w:p>
    <w:p w14:paraId="57469620" w14:textId="77777777" w:rsidR="003B39BD" w:rsidRDefault="003B39BD"/>
    <w:p w14:paraId="49FA238A" w14:textId="77777777" w:rsidR="003B39BD" w:rsidRDefault="003B39BD" w:rsidP="00454290"/>
  </w:endnote>
  <w:endnote w:type="continuationSeparator" w:id="0">
    <w:p w14:paraId="4E78AA33" w14:textId="77777777" w:rsidR="003B39BD" w:rsidRDefault="003B39BD" w:rsidP="00DC1A1A">
      <w:pPr>
        <w:spacing w:after="0" w:line="240" w:lineRule="auto"/>
      </w:pPr>
      <w:r>
        <w:continuationSeparator/>
      </w:r>
    </w:p>
    <w:p w14:paraId="06263522" w14:textId="77777777" w:rsidR="003B39BD" w:rsidRDefault="003B39BD"/>
    <w:p w14:paraId="02D0FB39" w14:textId="77777777" w:rsidR="003B39BD" w:rsidRDefault="003B39B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1D02A" w14:textId="77777777" w:rsidR="003B39BD" w:rsidRDefault="003B39BD" w:rsidP="00DC1A1A">
      <w:pPr>
        <w:spacing w:after="0" w:line="240" w:lineRule="auto"/>
      </w:pPr>
      <w:r>
        <w:separator/>
      </w:r>
    </w:p>
    <w:p w14:paraId="32BBA656" w14:textId="77777777" w:rsidR="003B39BD" w:rsidRDefault="003B39BD"/>
    <w:p w14:paraId="63E90B3B" w14:textId="77777777" w:rsidR="003B39BD" w:rsidRDefault="003B39BD" w:rsidP="00454290"/>
  </w:footnote>
  <w:footnote w:type="continuationSeparator" w:id="0">
    <w:p w14:paraId="5F349524" w14:textId="77777777" w:rsidR="003B39BD" w:rsidRDefault="003B39BD" w:rsidP="00DC1A1A">
      <w:pPr>
        <w:spacing w:after="0" w:line="240" w:lineRule="auto"/>
      </w:pPr>
      <w:r>
        <w:continuationSeparator/>
      </w:r>
    </w:p>
    <w:p w14:paraId="7F4A7B7D" w14:textId="77777777" w:rsidR="003B39BD" w:rsidRDefault="003B39BD"/>
    <w:p w14:paraId="67705C73" w14:textId="77777777" w:rsidR="003B39BD" w:rsidRDefault="003B39B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4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5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2A244B"/>
    <w:rsid w:val="002B721E"/>
    <w:rsid w:val="003420EA"/>
    <w:rsid w:val="00372AB1"/>
    <w:rsid w:val="003A5895"/>
    <w:rsid w:val="003B10C7"/>
    <w:rsid w:val="003B3A61"/>
    <w:rsid w:val="0048630B"/>
    <w:rsid w:val="00491154"/>
    <w:rsid w:val="005522FA"/>
    <w:rsid w:val="005D6501"/>
    <w:rsid w:val="0063160F"/>
    <w:rsid w:val="0063588A"/>
    <w:rsid w:val="00662FAC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2162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125</cp:revision>
  <cp:lastPrinted>2017-03-29T10:57:00Z</cp:lastPrinted>
  <dcterms:created xsi:type="dcterms:W3CDTF">2026-01-28T07:21:00Z</dcterms:created>
  <dcterms:modified xsi:type="dcterms:W3CDTF">2026-03-31T13:28:00Z</dcterms:modified>
</cp:coreProperties>
</file>